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AC8" w:rsidRDefault="00011350" w:rsidP="00011350">
      <w:pPr>
        <w:jc w:val="both"/>
        <w:rPr>
          <w:rFonts w:asciiTheme="minorHAnsi" w:hAnsiTheme="minorHAnsi" w:cstheme="minorHAnsi"/>
          <w:b/>
          <w:color w:val="FF0000"/>
          <w:sz w:val="36"/>
          <w:szCs w:val="32"/>
        </w:rPr>
      </w:pPr>
      <w:r w:rsidRPr="00145436">
        <w:rPr>
          <w:rFonts w:asciiTheme="minorHAnsi" w:hAnsiTheme="minorHAnsi" w:cstheme="minorHAnsi"/>
          <w:b/>
          <w:color w:val="FF0000"/>
          <w:sz w:val="36"/>
          <w:szCs w:val="32"/>
        </w:rPr>
        <w:t>Contexte du projet</w:t>
      </w:r>
    </w:p>
    <w:p w:rsidR="001244D3" w:rsidRPr="001244D3" w:rsidRDefault="001244D3" w:rsidP="00011350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:rsidR="00011350" w:rsidRPr="00145436" w:rsidRDefault="00011350" w:rsidP="00011350">
      <w:pPr>
        <w:jc w:val="both"/>
        <w:rPr>
          <w:rFonts w:asciiTheme="minorHAnsi" w:hAnsiTheme="minorHAnsi" w:cstheme="minorHAnsi"/>
          <w:sz w:val="22"/>
        </w:rPr>
      </w:pPr>
    </w:p>
    <w:p w:rsidR="00011350" w:rsidRDefault="00011350" w:rsidP="00011350">
      <w:pPr>
        <w:jc w:val="both"/>
        <w:rPr>
          <w:rFonts w:asciiTheme="minorHAnsi" w:hAnsiTheme="minorHAnsi" w:cstheme="minorHAnsi"/>
          <w:sz w:val="22"/>
          <w:szCs w:val="20"/>
        </w:rPr>
      </w:pPr>
      <w:r w:rsidRPr="00145436">
        <w:rPr>
          <w:rFonts w:asciiTheme="minorHAnsi" w:hAnsiTheme="minorHAnsi" w:cstheme="minorHAnsi"/>
          <w:sz w:val="22"/>
          <w:szCs w:val="20"/>
        </w:rPr>
        <w:t xml:space="preserve">Le but du projet est de réaliser un </w:t>
      </w:r>
      <w:r w:rsidR="00145436" w:rsidRPr="00145436">
        <w:rPr>
          <w:rFonts w:asciiTheme="minorHAnsi" w:hAnsiTheme="minorHAnsi" w:cstheme="minorHAnsi"/>
          <w:sz w:val="22"/>
          <w:szCs w:val="20"/>
        </w:rPr>
        <w:t>interrup</w:t>
      </w:r>
      <w:bookmarkStart w:id="0" w:name="_GoBack"/>
      <w:bookmarkEnd w:id="0"/>
      <w:r w:rsidR="00145436" w:rsidRPr="00145436">
        <w:rPr>
          <w:rFonts w:asciiTheme="minorHAnsi" w:hAnsiTheme="minorHAnsi" w:cstheme="minorHAnsi"/>
          <w:sz w:val="22"/>
          <w:szCs w:val="20"/>
        </w:rPr>
        <w:t>teur</w:t>
      </w:r>
      <w:r w:rsidRPr="00145436">
        <w:rPr>
          <w:rFonts w:asciiTheme="minorHAnsi" w:hAnsiTheme="minorHAnsi" w:cstheme="minorHAnsi"/>
          <w:sz w:val="22"/>
          <w:szCs w:val="20"/>
        </w:rPr>
        <w:t xml:space="preserve"> intelligent à partir d’un </w:t>
      </w:r>
      <w:r w:rsidR="008567A7">
        <w:rPr>
          <w:rFonts w:asciiTheme="minorHAnsi" w:hAnsiTheme="minorHAnsi" w:cstheme="minorHAnsi"/>
          <w:sz w:val="22"/>
          <w:szCs w:val="20"/>
        </w:rPr>
        <w:t>objet</w:t>
      </w:r>
      <w:r w:rsidRPr="00145436">
        <w:rPr>
          <w:rFonts w:asciiTheme="minorHAnsi" w:hAnsiTheme="minorHAnsi" w:cstheme="minorHAnsi"/>
          <w:sz w:val="22"/>
          <w:szCs w:val="20"/>
        </w:rPr>
        <w:t xml:space="preserve">, pour se faire nous allons transformer une </w:t>
      </w:r>
      <w:r w:rsidR="008567A7">
        <w:rPr>
          <w:rFonts w:asciiTheme="minorHAnsi" w:hAnsiTheme="minorHAnsi" w:cstheme="minorHAnsi"/>
          <w:sz w:val="22"/>
          <w:szCs w:val="20"/>
        </w:rPr>
        <w:t>verre d’eau</w:t>
      </w:r>
      <w:r w:rsidRPr="00145436">
        <w:rPr>
          <w:rFonts w:asciiTheme="minorHAnsi" w:hAnsiTheme="minorHAnsi" w:cstheme="minorHAnsi"/>
          <w:sz w:val="22"/>
          <w:szCs w:val="20"/>
        </w:rPr>
        <w:t xml:space="preserve"> en capteur capacitif qui va pouvoir détecter si </w:t>
      </w:r>
      <w:r w:rsidR="008567A7">
        <w:rPr>
          <w:rFonts w:asciiTheme="minorHAnsi" w:hAnsiTheme="minorHAnsi" w:cstheme="minorHAnsi"/>
          <w:sz w:val="22"/>
          <w:szCs w:val="20"/>
        </w:rPr>
        <w:t>l’objet</w:t>
      </w:r>
      <w:r w:rsidRPr="00145436">
        <w:rPr>
          <w:rFonts w:asciiTheme="minorHAnsi" w:hAnsiTheme="minorHAnsi" w:cstheme="minorHAnsi"/>
          <w:sz w:val="22"/>
          <w:szCs w:val="20"/>
        </w:rPr>
        <w:t xml:space="preserve"> est touché ou non</w:t>
      </w:r>
      <w:r w:rsidR="00145436" w:rsidRPr="00145436">
        <w:rPr>
          <w:rFonts w:asciiTheme="minorHAnsi" w:hAnsiTheme="minorHAnsi" w:cstheme="minorHAnsi"/>
          <w:sz w:val="22"/>
          <w:szCs w:val="20"/>
        </w:rPr>
        <w:t xml:space="preserve"> et avec combien de doigts.</w:t>
      </w:r>
    </w:p>
    <w:p w:rsidR="001702F1" w:rsidRDefault="001702F1" w:rsidP="001702F1">
      <w:pPr>
        <w:pStyle w:val="Paragraphedeliste"/>
        <w:numPr>
          <w:ilvl w:val="0"/>
          <w:numId w:val="22"/>
        </w:numPr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Touché à 1 doigt</w:t>
      </w:r>
    </w:p>
    <w:p w:rsidR="001702F1" w:rsidRDefault="001702F1" w:rsidP="001702F1">
      <w:pPr>
        <w:pStyle w:val="Paragraphedeliste"/>
        <w:numPr>
          <w:ilvl w:val="0"/>
          <w:numId w:val="22"/>
        </w:numPr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Touché à 2 doigt</w:t>
      </w:r>
    </w:p>
    <w:p w:rsidR="001702F1" w:rsidRDefault="001702F1" w:rsidP="001702F1">
      <w:pPr>
        <w:pStyle w:val="Paragraphedeliste"/>
        <w:numPr>
          <w:ilvl w:val="0"/>
          <w:numId w:val="22"/>
        </w:numPr>
        <w:jc w:val="both"/>
        <w:rPr>
          <w:rFonts w:cstheme="minorHAnsi"/>
          <w:szCs w:val="20"/>
        </w:rPr>
      </w:pPr>
      <w:r>
        <w:rPr>
          <w:rFonts w:cstheme="minorHAnsi"/>
          <w:szCs w:val="20"/>
        </w:rPr>
        <w:t>Touché avec la main entière</w:t>
      </w:r>
    </w:p>
    <w:p w:rsidR="001244D3" w:rsidRDefault="001244D3" w:rsidP="001244D3">
      <w:pPr>
        <w:pStyle w:val="Paragraphedeliste"/>
        <w:jc w:val="both"/>
        <w:rPr>
          <w:rFonts w:cstheme="minorHAnsi"/>
          <w:szCs w:val="20"/>
        </w:rPr>
      </w:pPr>
    </w:p>
    <w:p w:rsidR="001244D3" w:rsidRDefault="001244D3" w:rsidP="001244D3">
      <w:pPr>
        <w:pStyle w:val="Paragraphedeliste"/>
        <w:jc w:val="both"/>
        <w:rPr>
          <w:rFonts w:cstheme="minorHAnsi"/>
          <w:szCs w:val="20"/>
        </w:rPr>
      </w:pPr>
    </w:p>
    <w:p w:rsidR="001244D3" w:rsidRDefault="001244D3" w:rsidP="001244D3">
      <w:pPr>
        <w:pStyle w:val="Paragraphedeliste"/>
        <w:jc w:val="both"/>
        <w:rPr>
          <w:rFonts w:cstheme="minorHAnsi"/>
          <w:szCs w:val="20"/>
        </w:rPr>
      </w:pPr>
    </w:p>
    <w:p w:rsidR="001244D3" w:rsidRDefault="001244D3" w:rsidP="001244D3">
      <w:pPr>
        <w:pStyle w:val="Paragraphedeliste"/>
        <w:jc w:val="both"/>
        <w:rPr>
          <w:rFonts w:cstheme="minorHAnsi"/>
          <w:szCs w:val="20"/>
        </w:rPr>
      </w:pPr>
    </w:p>
    <w:p w:rsidR="001244D3" w:rsidRDefault="001244D3" w:rsidP="001244D3">
      <w:pPr>
        <w:pStyle w:val="Paragraphedeliste"/>
        <w:jc w:val="both"/>
        <w:rPr>
          <w:rFonts w:cstheme="minorHAnsi"/>
          <w:szCs w:val="20"/>
        </w:rPr>
      </w:pPr>
    </w:p>
    <w:p w:rsidR="001244D3" w:rsidRDefault="001244D3" w:rsidP="001244D3">
      <w:pPr>
        <w:pStyle w:val="Paragraphedeliste"/>
        <w:jc w:val="both"/>
        <w:rPr>
          <w:rFonts w:cstheme="minorHAnsi"/>
          <w:szCs w:val="20"/>
        </w:rPr>
      </w:pPr>
    </w:p>
    <w:p w:rsidR="001244D3" w:rsidRDefault="001244D3" w:rsidP="001244D3">
      <w:pPr>
        <w:pStyle w:val="Paragraphedeliste"/>
        <w:jc w:val="both"/>
        <w:rPr>
          <w:rFonts w:cstheme="minorHAnsi"/>
          <w:szCs w:val="20"/>
        </w:rPr>
      </w:pPr>
    </w:p>
    <w:p w:rsidR="001244D3" w:rsidRPr="001702F1" w:rsidRDefault="001244D3" w:rsidP="001244D3">
      <w:pPr>
        <w:pStyle w:val="Paragraphedeliste"/>
        <w:jc w:val="both"/>
        <w:rPr>
          <w:rFonts w:cstheme="minorHAnsi"/>
          <w:szCs w:val="20"/>
        </w:rPr>
      </w:pPr>
    </w:p>
    <w:p w:rsidR="001702F1" w:rsidRDefault="001702F1" w:rsidP="00011350">
      <w:pPr>
        <w:jc w:val="both"/>
        <w:rPr>
          <w:rFonts w:asciiTheme="minorHAnsi" w:hAnsiTheme="minorHAnsi" w:cstheme="minorHAnsi"/>
          <w:b/>
          <w:color w:val="FF0000"/>
          <w:sz w:val="36"/>
          <w:szCs w:val="20"/>
        </w:rPr>
      </w:pPr>
      <w:r w:rsidRPr="001702F1">
        <w:rPr>
          <w:rFonts w:asciiTheme="minorHAnsi" w:hAnsiTheme="minorHAnsi" w:cstheme="minorHAnsi"/>
          <w:b/>
          <w:color w:val="FF0000"/>
          <w:sz w:val="36"/>
          <w:szCs w:val="20"/>
        </w:rPr>
        <w:t>Résultats de la première expérience</w:t>
      </w:r>
    </w:p>
    <w:p w:rsidR="007E0E99" w:rsidRDefault="007E0E99" w:rsidP="00011350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</w:rPr>
      </w:pPr>
    </w:p>
    <w:p w:rsidR="00110B3C" w:rsidRPr="00110B3C" w:rsidRDefault="00110B3C" w:rsidP="00011350">
      <w:pPr>
        <w:jc w:val="both"/>
        <w:rPr>
          <w:rFonts w:asciiTheme="minorHAnsi" w:hAnsiTheme="minorHAnsi" w:cstheme="minorHAnsi"/>
          <w:sz w:val="22"/>
          <w:szCs w:val="22"/>
        </w:rPr>
      </w:pPr>
      <w:r w:rsidRPr="00110B3C">
        <w:rPr>
          <w:rFonts w:asciiTheme="minorHAnsi" w:hAnsiTheme="minorHAnsi" w:cstheme="minorHAnsi"/>
          <w:sz w:val="22"/>
          <w:szCs w:val="22"/>
        </w:rPr>
        <w:t xml:space="preserve">Le premier circuit </w:t>
      </w:r>
      <w:proofErr w:type="spellStart"/>
      <w:r w:rsidRPr="00110B3C">
        <w:rPr>
          <w:rFonts w:asciiTheme="minorHAnsi" w:hAnsiTheme="minorHAnsi" w:cstheme="minorHAnsi"/>
          <w:sz w:val="22"/>
          <w:szCs w:val="22"/>
        </w:rPr>
        <w:t>à</w:t>
      </w:r>
      <w:proofErr w:type="spellEnd"/>
      <w:r w:rsidRPr="00110B3C">
        <w:rPr>
          <w:rFonts w:asciiTheme="minorHAnsi" w:hAnsiTheme="minorHAnsi" w:cstheme="minorHAnsi"/>
          <w:sz w:val="22"/>
          <w:szCs w:val="22"/>
        </w:rPr>
        <w:t xml:space="preserve"> pour but de mettre </w:t>
      </w:r>
      <w:r>
        <w:rPr>
          <w:rFonts w:asciiTheme="minorHAnsi" w:hAnsiTheme="minorHAnsi" w:cstheme="minorHAnsi"/>
          <w:sz w:val="22"/>
          <w:szCs w:val="22"/>
        </w:rPr>
        <w:t>de montrer le fonctionnement de l’électrode et de voir la réaction sur</w:t>
      </w:r>
      <w:r w:rsidRPr="00110B3C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>l’oscilloscope du circuit au contact des doigts.</w:t>
      </w:r>
    </w:p>
    <w:p w:rsidR="007E0E99" w:rsidRPr="007E0E99" w:rsidRDefault="007E0E99" w:rsidP="00011350">
      <w:pPr>
        <w:jc w:val="both"/>
        <w:rPr>
          <w:rFonts w:asciiTheme="minorHAnsi" w:hAnsiTheme="minorHAnsi" w:cstheme="minorHAnsi"/>
          <w:sz w:val="22"/>
          <w:szCs w:val="22"/>
        </w:rPr>
      </w:pPr>
      <w:r w:rsidRPr="007E0E99">
        <w:rPr>
          <w:rFonts w:asciiTheme="minorHAnsi" w:hAnsiTheme="minorHAnsi" w:cstheme="minorHAnsi"/>
          <w:sz w:val="22"/>
          <w:szCs w:val="22"/>
        </w:rPr>
        <w:t>Nous avons commencé par modéliser le montage de l’Arduino.</w:t>
      </w:r>
    </w:p>
    <w:p w:rsidR="007067D5" w:rsidRDefault="007067D5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</w:p>
    <w:p w:rsidR="005D0B9A" w:rsidRDefault="00822B64" w:rsidP="00011350">
      <w:pPr>
        <w:jc w:val="both"/>
        <w:rPr>
          <w:rFonts w:asciiTheme="minorHAnsi" w:hAnsiTheme="minorHAnsi" w:cstheme="minorHAnsi"/>
          <w:b/>
          <w:noProof/>
          <w:color w:val="FF0000"/>
          <w:sz w:val="36"/>
          <w:szCs w:val="20"/>
        </w:rPr>
      </w:pPr>
      <w:r>
        <w:rPr>
          <w:rFonts w:asciiTheme="minorHAnsi" w:hAnsiTheme="minorHAnsi" w:cstheme="minorHAnsi"/>
          <w:noProof/>
          <w:sz w:val="22"/>
          <w:szCs w:val="20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311785</wp:posOffset>
            </wp:positionH>
            <wp:positionV relativeFrom="margin">
              <wp:posOffset>4104005</wp:posOffset>
            </wp:positionV>
            <wp:extent cx="4940935" cy="3382010"/>
            <wp:effectExtent l="0" t="0" r="0" b="8890"/>
            <wp:wrapNone/>
            <wp:docPr id="8" name="Image 8" descr="C:\Users\KLEIN Aurélien\AppData\Local\Microsoft\Windows\INetCacheContent.Word\experienc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KLEIN Aurélien\AppData\Local\Microsoft\Windows\INetCacheContent.Word\experience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2" r="1334" b="1390"/>
                    <a:stretch/>
                  </pic:blipFill>
                  <pic:spPr bwMode="auto">
                    <a:xfrm>
                      <a:off x="0" y="0"/>
                      <a:ext cx="4940935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822B64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248322</wp:posOffset>
                </wp:positionH>
                <wp:positionV relativeFrom="paragraph">
                  <wp:posOffset>44992</wp:posOffset>
                </wp:positionV>
                <wp:extent cx="346229" cy="284085"/>
                <wp:effectExtent l="0" t="0" r="15875" b="20955"/>
                <wp:wrapNone/>
                <wp:docPr id="9" name="Ellips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29" cy="28408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817B4FB" id="Ellipse 9" o:spid="_x0000_s1026" style="position:absolute;margin-left:19.55pt;margin-top:3.55pt;width:27.25pt;height:22.3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" filled="f" strokecolor="black [3200]" strokeweight="2pt">
                <w10:wrap anchorx="margin"/>
              </v:oval>
            </w:pict>
          </mc:Fallback>
        </mc:AlternateContent>
      </w:r>
    </w:p>
    <w:p w:rsidR="00822B64" w:rsidRPr="00822B64" w:rsidRDefault="00822B64" w:rsidP="00011350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:rsidR="00822B64" w:rsidRDefault="00822B64" w:rsidP="00011350">
      <w:pPr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  <w:r w:rsidRPr="00822B64">
        <w:rPr>
          <w:rFonts w:asciiTheme="minorHAnsi" w:hAnsiTheme="minorHAnsi" w:cstheme="minorHAnsi"/>
          <w:b/>
          <w:noProof/>
          <w:sz w:val="22"/>
          <w:szCs w:val="22"/>
        </w:rPr>
        <w:t>Electrode</w:t>
      </w:r>
    </w:p>
    <w:p w:rsidR="00D21D1F" w:rsidRDefault="00D21D1F" w:rsidP="00011350">
      <w:pPr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</w:p>
    <w:p w:rsidR="00D21D1F" w:rsidRPr="00822B64" w:rsidRDefault="00D21D1F" w:rsidP="00011350">
      <w:pPr>
        <w:jc w:val="both"/>
        <w:rPr>
          <w:rFonts w:asciiTheme="minorHAnsi" w:hAnsiTheme="minorHAnsi" w:cstheme="minorHAnsi"/>
          <w:b/>
          <w:noProof/>
          <w:sz w:val="22"/>
          <w:szCs w:val="22"/>
        </w:rPr>
      </w:pPr>
    </w:p>
    <w:p w:rsidR="007E0E99" w:rsidRPr="007E0E99" w:rsidRDefault="00822B64" w:rsidP="00822B64">
      <w:pPr>
        <w:spacing w:line="360" w:lineRule="auto"/>
        <w:jc w:val="both"/>
        <w:rPr>
          <w:rFonts w:asciiTheme="minorHAnsi" w:hAnsiTheme="minorHAnsi" w:cstheme="minorHAnsi"/>
          <w:noProof/>
          <w:sz w:val="22"/>
          <w:szCs w:val="22"/>
        </w:rPr>
      </w:pPr>
      <w:r w:rsidRPr="00822B64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860045" wp14:editId="3DC54B95">
                <wp:simplePos x="0" y="0"/>
                <wp:positionH relativeFrom="margin">
                  <wp:posOffset>3400148</wp:posOffset>
                </wp:positionH>
                <wp:positionV relativeFrom="paragraph">
                  <wp:posOffset>186431</wp:posOffset>
                </wp:positionV>
                <wp:extent cx="346229" cy="284085"/>
                <wp:effectExtent l="0" t="0" r="15875" b="20955"/>
                <wp:wrapNone/>
                <wp:docPr id="11" name="Ellips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29" cy="28408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439294F" id="Ellipse 11" o:spid="_x0000_s1026" style="position:absolute;margin-left:267.75pt;margin-top:14.7pt;width:27.25pt;height:22.35pt;z-index:2516643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" filled="f" strokecolor="black [3213]" strokeweight="2pt">
                <w10:wrap anchorx="margin"/>
              </v:oval>
            </w:pict>
          </mc:Fallback>
        </mc:AlternateContent>
      </w:r>
      <w:r w:rsidR="007E0E99" w:rsidRPr="007E0E99">
        <w:rPr>
          <w:rFonts w:asciiTheme="minorHAnsi" w:hAnsiTheme="minorHAnsi" w:cstheme="minorHAnsi"/>
          <w:noProof/>
          <w:sz w:val="22"/>
          <w:szCs w:val="22"/>
        </w:rPr>
        <w:t>Puis nous avons réaliser le montage.</w:t>
      </w:r>
      <w:r>
        <w:rPr>
          <w:rFonts w:asciiTheme="minorHAnsi" w:hAnsiTheme="minorHAnsi" w:cstheme="minorHAnsi"/>
          <w:noProof/>
          <w:sz w:val="22"/>
          <w:szCs w:val="22"/>
        </w:rPr>
        <w:tab/>
      </w:r>
      <w:r>
        <w:rPr>
          <w:rFonts w:asciiTheme="minorHAnsi" w:hAnsiTheme="minorHAnsi" w:cstheme="minorHAnsi"/>
          <w:noProof/>
          <w:sz w:val="22"/>
          <w:szCs w:val="22"/>
        </w:rPr>
        <w:tab/>
      </w:r>
      <w:r>
        <w:rPr>
          <w:rFonts w:asciiTheme="minorHAnsi" w:hAnsiTheme="minorHAnsi" w:cstheme="minorHAnsi"/>
          <w:noProof/>
          <w:sz w:val="22"/>
          <w:szCs w:val="22"/>
        </w:rPr>
        <w:tab/>
      </w:r>
      <w:r>
        <w:rPr>
          <w:rFonts w:asciiTheme="minorHAnsi" w:hAnsiTheme="minorHAnsi" w:cstheme="minorHAnsi"/>
          <w:noProof/>
          <w:sz w:val="22"/>
          <w:szCs w:val="22"/>
        </w:rPr>
        <w:tab/>
      </w:r>
      <w:r w:rsidRPr="00822B64">
        <w:rPr>
          <w:rFonts w:asciiTheme="minorHAnsi" w:hAnsiTheme="minorHAnsi" w:cstheme="minorHAnsi"/>
          <w:b/>
          <w:noProof/>
          <w:sz w:val="22"/>
          <w:szCs w:val="22"/>
        </w:rPr>
        <w:t>Electrode</w:t>
      </w:r>
    </w:p>
    <w:p w:rsidR="001702F1" w:rsidRDefault="00530757" w:rsidP="00011350">
      <w:pPr>
        <w:jc w:val="both"/>
        <w:rPr>
          <w:rFonts w:asciiTheme="minorHAnsi" w:hAnsiTheme="minorHAnsi" w:cstheme="minorHAnsi"/>
          <w:color w:val="FF0000"/>
          <w:sz w:val="22"/>
          <w:szCs w:val="22"/>
        </w:rPr>
      </w:pPr>
      <w:r>
        <w:rPr>
          <w:rFonts w:asciiTheme="minorHAnsi" w:hAnsiTheme="minorHAnsi" w:cstheme="minorHAnsi"/>
          <w:b/>
          <w:noProof/>
          <w:color w:val="FF0000"/>
          <w:sz w:val="36"/>
          <w:szCs w:val="20"/>
        </w:rPr>
        <w:drawing>
          <wp:inline distT="0" distB="0" distL="0" distR="0">
            <wp:extent cx="3921397" cy="2982898"/>
            <wp:effectExtent l="0" t="0" r="3175" b="8255"/>
            <wp:docPr id="4" name="Image 4" descr="C:\Users\KLEIN Aurélien\AppData\Local\Microsoft\Windows\INetCacheContent.Word\20161115_10292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LEIN Aurélien\AppData\Local\Microsoft\Windows\INetCacheContent.Word\20161115_102924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00" r="12363"/>
                    <a:stretch/>
                  </pic:blipFill>
                  <pic:spPr bwMode="auto">
                    <a:xfrm>
                      <a:off x="0" y="0"/>
                      <a:ext cx="3925525" cy="2986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067D5" w:rsidRPr="001702F1" w:rsidRDefault="007067D5" w:rsidP="00011350">
      <w:pPr>
        <w:jc w:val="both"/>
        <w:rPr>
          <w:rFonts w:asciiTheme="minorHAnsi" w:hAnsiTheme="minorHAnsi" w:cstheme="minorHAnsi"/>
          <w:color w:val="FF0000"/>
          <w:sz w:val="22"/>
          <w:szCs w:val="22"/>
        </w:rPr>
      </w:pPr>
    </w:p>
    <w:p w:rsidR="001702F1" w:rsidRDefault="001702F1" w:rsidP="00011350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Nous avons</w:t>
      </w:r>
      <w:r w:rsidR="00822B64">
        <w:rPr>
          <w:rFonts w:asciiTheme="minorHAnsi" w:hAnsiTheme="minorHAnsi" w:cstheme="minorHAnsi"/>
          <w:sz w:val="22"/>
          <w:szCs w:val="22"/>
        </w:rPr>
        <w:t xml:space="preserve"> ensuite</w:t>
      </w:r>
      <w:r>
        <w:rPr>
          <w:rFonts w:asciiTheme="minorHAnsi" w:hAnsiTheme="minorHAnsi" w:cstheme="minorHAnsi"/>
          <w:sz w:val="22"/>
          <w:szCs w:val="22"/>
        </w:rPr>
        <w:t xml:space="preserve"> fait plusieurs test</w:t>
      </w:r>
      <w:r w:rsidR="00530757">
        <w:rPr>
          <w:rFonts w:asciiTheme="minorHAnsi" w:hAnsiTheme="minorHAnsi" w:cstheme="minorHAnsi"/>
          <w:sz w:val="22"/>
          <w:szCs w:val="22"/>
        </w:rPr>
        <w:t>s</w:t>
      </w:r>
      <w:r>
        <w:rPr>
          <w:rFonts w:asciiTheme="minorHAnsi" w:hAnsiTheme="minorHAnsi" w:cstheme="minorHAnsi"/>
          <w:sz w:val="22"/>
          <w:szCs w:val="22"/>
        </w:rPr>
        <w:t xml:space="preserve"> de fréquences jusqu’</w:t>
      </w:r>
      <w:r w:rsidR="00530757">
        <w:rPr>
          <w:rFonts w:asciiTheme="minorHAnsi" w:hAnsiTheme="minorHAnsi" w:cstheme="minorHAnsi"/>
          <w:sz w:val="22"/>
          <w:szCs w:val="22"/>
        </w:rPr>
        <w:t xml:space="preserve">à obtenir un changement de tension lors du contact </w:t>
      </w:r>
      <w:r w:rsidR="00D21D1F">
        <w:rPr>
          <w:rFonts w:asciiTheme="minorHAnsi" w:hAnsiTheme="minorHAnsi" w:cstheme="minorHAnsi"/>
          <w:sz w:val="22"/>
          <w:szCs w:val="22"/>
        </w:rPr>
        <w:t>a</w:t>
      </w:r>
      <w:r w:rsidR="00530757">
        <w:rPr>
          <w:rFonts w:asciiTheme="minorHAnsi" w:hAnsiTheme="minorHAnsi" w:cstheme="minorHAnsi"/>
          <w:sz w:val="22"/>
          <w:szCs w:val="22"/>
        </w:rPr>
        <w:t>vec l’électrode.</w:t>
      </w:r>
    </w:p>
    <w:p w:rsidR="001702F1" w:rsidRPr="001702F1" w:rsidRDefault="001702F1" w:rsidP="00011350">
      <w:pPr>
        <w:jc w:val="both"/>
        <w:rPr>
          <w:rFonts w:asciiTheme="minorHAnsi" w:hAnsiTheme="minorHAnsi" w:cstheme="minorHAnsi"/>
          <w:sz w:val="22"/>
          <w:szCs w:val="22"/>
        </w:rPr>
      </w:pPr>
    </w:p>
    <w:tbl>
      <w:tblPr>
        <w:tblStyle w:val="Grilledutableau"/>
        <w:tblW w:w="10603" w:type="dxa"/>
        <w:tblLook w:val="04A0" w:firstRow="1" w:lastRow="0" w:firstColumn="1" w:lastColumn="0" w:noHBand="0" w:noVBand="1"/>
      </w:tblPr>
      <w:tblGrid>
        <w:gridCol w:w="1969"/>
        <w:gridCol w:w="825"/>
        <w:gridCol w:w="825"/>
        <w:gridCol w:w="825"/>
        <w:gridCol w:w="825"/>
        <w:gridCol w:w="889"/>
        <w:gridCol w:w="889"/>
        <w:gridCol w:w="889"/>
        <w:gridCol w:w="889"/>
        <w:gridCol w:w="889"/>
        <w:gridCol w:w="889"/>
      </w:tblGrid>
      <w:tr w:rsidR="00145436" w:rsidRPr="00145436" w:rsidTr="00110B3C">
        <w:trPr>
          <w:trHeight w:val="285"/>
        </w:trPr>
        <w:tc>
          <w:tcPr>
            <w:tcW w:w="196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Fréquence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500Hz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1KHz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10KHz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50KHz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100KHz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200KHz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300KHz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400KHz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500KHz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600KHz</w:t>
            </w:r>
          </w:p>
        </w:tc>
      </w:tr>
      <w:tr w:rsidR="00145436" w:rsidRPr="00145436" w:rsidTr="00110B3C">
        <w:trPr>
          <w:trHeight w:val="285"/>
        </w:trPr>
        <w:tc>
          <w:tcPr>
            <w:tcW w:w="196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Tension crête a crête pas touché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4,21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0,97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1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1,04</w:t>
            </w:r>
          </w:p>
        </w:tc>
      </w:tr>
      <w:tr w:rsidR="00145436" w:rsidRPr="00145436" w:rsidTr="00110B3C">
        <w:trPr>
          <w:trHeight w:val="285"/>
        </w:trPr>
        <w:tc>
          <w:tcPr>
            <w:tcW w:w="196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Tension crête a crête touché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25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5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3,53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1,28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0,7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0,48</w:t>
            </w:r>
          </w:p>
        </w:tc>
        <w:tc>
          <w:tcPr>
            <w:tcW w:w="889" w:type="dxa"/>
            <w:noWrap/>
            <w:hideMark/>
          </w:tcPr>
          <w:p w:rsidR="00145436" w:rsidRPr="00145436" w:rsidRDefault="00145436" w:rsidP="00145436">
            <w:pPr>
              <w:jc w:val="both"/>
              <w:rPr>
                <w:rFonts w:asciiTheme="minorHAnsi" w:hAnsiTheme="minorHAnsi" w:cstheme="minorHAnsi"/>
                <w:sz w:val="22"/>
                <w:szCs w:val="20"/>
              </w:rPr>
            </w:pPr>
            <w:r w:rsidRPr="00145436">
              <w:rPr>
                <w:rFonts w:asciiTheme="minorHAnsi" w:hAnsiTheme="minorHAnsi" w:cstheme="minorHAnsi"/>
                <w:sz w:val="22"/>
                <w:szCs w:val="20"/>
              </w:rPr>
              <w:t>0,47</w:t>
            </w:r>
          </w:p>
        </w:tc>
      </w:tr>
    </w:tbl>
    <w:p w:rsidR="00D21D1F" w:rsidRPr="00622D0F" w:rsidRDefault="00622D0F" w:rsidP="00D21D1F">
      <w:pPr>
        <w:jc w:val="both"/>
        <w:rPr>
          <w:rFonts w:asciiTheme="minorHAnsi" w:hAnsiTheme="minorHAnsi" w:cstheme="minorHAnsi"/>
          <w:sz w:val="22"/>
          <w:szCs w:val="20"/>
        </w:rPr>
      </w:pPr>
      <w:r w:rsidRPr="00622D0F">
        <w:rPr>
          <w:rFonts w:asciiTheme="minorHAnsi" w:hAnsiTheme="minorHAnsi" w:cstheme="minorHAnsi"/>
          <w:sz w:val="22"/>
          <w:szCs w:val="20"/>
        </w:rPr>
        <w:t xml:space="preserve">Les valeurs mesurées </w:t>
      </w:r>
      <w:r w:rsidR="00FA4917">
        <w:rPr>
          <w:rFonts w:asciiTheme="minorHAnsi" w:hAnsiTheme="minorHAnsi" w:cstheme="minorHAnsi"/>
          <w:sz w:val="22"/>
          <w:szCs w:val="20"/>
        </w:rPr>
        <w:t>correspondent à l’</w:t>
      </w:r>
      <w:r w:rsidRPr="00622D0F">
        <w:rPr>
          <w:rFonts w:asciiTheme="minorHAnsi" w:hAnsiTheme="minorHAnsi" w:cstheme="minorHAnsi"/>
          <w:sz w:val="22"/>
          <w:szCs w:val="20"/>
        </w:rPr>
        <w:t>amplitude des fréquences</w:t>
      </w:r>
      <w:r>
        <w:rPr>
          <w:rFonts w:asciiTheme="minorHAnsi" w:hAnsiTheme="minorHAnsi" w:cstheme="minorHAnsi"/>
          <w:sz w:val="22"/>
          <w:szCs w:val="20"/>
        </w:rPr>
        <w:t xml:space="preserve"> lorsque l’électrode n’est pas touchée, puis quand elle est touchée. </w:t>
      </w:r>
    </w:p>
    <w:p w:rsidR="00110B3C" w:rsidRPr="00110B3C" w:rsidRDefault="00110B3C" w:rsidP="00530757">
      <w:pPr>
        <w:spacing w:before="240"/>
        <w:jc w:val="both"/>
        <w:rPr>
          <w:rFonts w:asciiTheme="minorHAnsi" w:hAnsiTheme="minorHAnsi" w:cstheme="minorHAnsi"/>
          <w:sz w:val="22"/>
          <w:szCs w:val="20"/>
          <w:u w:val="single"/>
        </w:rPr>
      </w:pPr>
      <w:r w:rsidRPr="00110B3C">
        <w:rPr>
          <w:rFonts w:asciiTheme="minorHAnsi" w:hAnsiTheme="minorHAnsi" w:cstheme="minorHAnsi"/>
          <w:sz w:val="22"/>
          <w:szCs w:val="20"/>
          <w:u w:val="single"/>
        </w:rPr>
        <w:t>Vu de l’oscilloscope à une fréquence de 600 kHz :</w:t>
      </w:r>
    </w:p>
    <w:p w:rsidR="00145436" w:rsidRDefault="00110B3C" w:rsidP="00530757">
      <w:pPr>
        <w:spacing w:before="240"/>
        <w:jc w:val="both"/>
        <w:rPr>
          <w:rFonts w:asciiTheme="minorHAnsi" w:hAnsiTheme="minorHAnsi" w:cstheme="minorHAnsi"/>
          <w:sz w:val="22"/>
          <w:szCs w:val="20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0FF9BCC" wp14:editId="1908E476">
            <wp:simplePos x="0" y="0"/>
            <wp:positionH relativeFrom="margin">
              <wp:align>left</wp:align>
            </wp:positionH>
            <wp:positionV relativeFrom="paragraph">
              <wp:posOffset>158836</wp:posOffset>
            </wp:positionV>
            <wp:extent cx="3527298" cy="1466240"/>
            <wp:effectExtent l="0" t="0" r="0" b="635"/>
            <wp:wrapSquare wrapText="bothSides"/>
            <wp:docPr id="2" name="Image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7298" cy="14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702F1" w:rsidRDefault="001702F1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110B3C" w:rsidRDefault="00110B3C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110B3C" w:rsidRDefault="00110B3C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110B3C" w:rsidRDefault="00110B3C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110B3C" w:rsidRDefault="00110B3C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110B3C" w:rsidRDefault="00110B3C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110B3C" w:rsidRDefault="00110B3C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  <w:r>
        <w:rPr>
          <w:rFonts w:asciiTheme="minorHAnsi" w:hAnsiTheme="minorHAnsi" w:cstheme="minorHAnsi"/>
          <w:sz w:val="22"/>
          <w:szCs w:val="20"/>
        </w:rPr>
        <w:lastRenderedPageBreak/>
        <w:t>Représentation visuelle du tableau de fréquence allant de 200kHz à 600kHz.</w:t>
      </w:r>
    </w:p>
    <w:p w:rsidR="006157A1" w:rsidRDefault="006157A1" w:rsidP="00011350">
      <w:pPr>
        <w:jc w:val="both"/>
        <w:rPr>
          <w:noProof/>
        </w:rPr>
      </w:pPr>
    </w:p>
    <w:p w:rsidR="00D21D1F" w:rsidRDefault="006157A1" w:rsidP="00011350">
      <w:pPr>
        <w:jc w:val="both"/>
        <w:rPr>
          <w:rFonts w:asciiTheme="minorHAnsi" w:hAnsiTheme="minorHAnsi" w:cstheme="minorHAnsi"/>
          <w:sz w:val="22"/>
          <w:szCs w:val="20"/>
        </w:rPr>
      </w:pPr>
      <w:r w:rsidRPr="00D21D1F">
        <w:rPr>
          <w:noProof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posOffset>257453</wp:posOffset>
            </wp:positionV>
            <wp:extent cx="5024755" cy="4606925"/>
            <wp:effectExtent l="0" t="0" r="4445" b="3175"/>
            <wp:wrapSquare wrapText="bothSides"/>
            <wp:docPr id="12" name="Image 12" descr="C:\Users\KLEIN Aurélien\AppData\Local\Microsoft\Windows\INetCacheContent.Word\Screenshot from 2016-11-15 12-00-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KLEIN Aurélien\AppData\Local\Microsoft\Windows\INetCacheContent.Word\Screenshot from 2016-11-15 12-00-3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983" b="8834"/>
                    <a:stretch/>
                  </pic:blipFill>
                  <pic:spPr bwMode="auto">
                    <a:xfrm>
                      <a:off x="0" y="0"/>
                      <a:ext cx="5024761" cy="4607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D21D1F" w:rsidRDefault="00D21D1F" w:rsidP="00011350">
      <w:pPr>
        <w:jc w:val="both"/>
        <w:rPr>
          <w:rFonts w:asciiTheme="minorHAnsi" w:hAnsiTheme="minorHAnsi" w:cstheme="minorHAnsi"/>
          <w:sz w:val="22"/>
          <w:szCs w:val="20"/>
        </w:rPr>
      </w:pPr>
    </w:p>
    <w:p w:rsidR="00110B3C" w:rsidRPr="00D21D1F" w:rsidRDefault="00D21D1F" w:rsidP="00D21D1F">
      <w:pPr>
        <w:ind w:left="360"/>
        <w:jc w:val="both"/>
        <w:rPr>
          <w:rFonts w:cstheme="minorHAnsi"/>
          <w:szCs w:val="20"/>
        </w:rPr>
      </w:pPr>
      <w:r w:rsidRPr="00D21D1F">
        <w:rPr>
          <w:rFonts w:cstheme="minorHAnsi"/>
          <w:color w:val="FF0000"/>
          <w:szCs w:val="20"/>
        </w:rPr>
        <w:t>-</w:t>
      </w:r>
      <w:r>
        <w:rPr>
          <w:rFonts w:cstheme="minorHAnsi"/>
          <w:color w:val="FF0000"/>
          <w:szCs w:val="20"/>
        </w:rPr>
        <w:t xml:space="preserve"> </w:t>
      </w:r>
      <w:r w:rsidRPr="00D21D1F">
        <w:rPr>
          <w:rFonts w:cstheme="minorHAnsi"/>
          <w:color w:val="FF0000"/>
          <w:szCs w:val="20"/>
        </w:rPr>
        <w:t>Tension crête à crête non touché</w:t>
      </w:r>
    </w:p>
    <w:p w:rsidR="00D21D1F" w:rsidRDefault="00D21D1F" w:rsidP="00D21D1F">
      <w:pPr>
        <w:pStyle w:val="Paragraphedeliste"/>
        <w:jc w:val="both"/>
        <w:rPr>
          <w:rFonts w:cstheme="minorHAnsi"/>
          <w:szCs w:val="20"/>
        </w:rPr>
      </w:pPr>
    </w:p>
    <w:p w:rsidR="00D21D1F" w:rsidRPr="00D21D1F" w:rsidRDefault="00D21D1F" w:rsidP="00D21D1F">
      <w:pPr>
        <w:ind w:left="360"/>
        <w:jc w:val="both"/>
        <w:rPr>
          <w:rFonts w:cstheme="minorHAnsi"/>
          <w:szCs w:val="20"/>
        </w:rPr>
      </w:pPr>
      <w:r w:rsidRPr="00D21D1F">
        <w:rPr>
          <w:rFonts w:cstheme="minorHAnsi"/>
          <w:szCs w:val="20"/>
        </w:rPr>
        <w:t>-</w:t>
      </w:r>
      <w:r>
        <w:rPr>
          <w:rFonts w:cstheme="minorHAnsi"/>
          <w:szCs w:val="20"/>
        </w:rPr>
        <w:t xml:space="preserve"> </w:t>
      </w:r>
      <w:r w:rsidRPr="00D21D1F">
        <w:rPr>
          <w:rFonts w:cstheme="minorHAnsi"/>
          <w:szCs w:val="20"/>
        </w:rPr>
        <w:t>Tension crête à crête touché</w:t>
      </w:r>
    </w:p>
    <w:p w:rsidR="00D21D1F" w:rsidRDefault="00D21D1F" w:rsidP="00D21D1F">
      <w:pPr>
        <w:pStyle w:val="Paragraphedeliste"/>
        <w:jc w:val="both"/>
        <w:rPr>
          <w:rFonts w:cstheme="minorHAnsi"/>
          <w:szCs w:val="20"/>
        </w:rPr>
      </w:pPr>
    </w:p>
    <w:p w:rsidR="003F56BE" w:rsidRDefault="003F56BE" w:rsidP="00D21D1F">
      <w:pPr>
        <w:pStyle w:val="Paragraphedeliste"/>
        <w:jc w:val="both"/>
        <w:rPr>
          <w:rFonts w:cstheme="minorHAnsi"/>
          <w:szCs w:val="20"/>
        </w:rPr>
      </w:pPr>
    </w:p>
    <w:p w:rsidR="003F56BE" w:rsidRDefault="003F56BE" w:rsidP="00D21D1F">
      <w:pPr>
        <w:pStyle w:val="Paragraphedeliste"/>
        <w:jc w:val="both"/>
        <w:rPr>
          <w:rFonts w:cstheme="minorHAnsi"/>
          <w:szCs w:val="20"/>
        </w:rPr>
      </w:pPr>
    </w:p>
    <w:p w:rsidR="00D21D1F" w:rsidRDefault="00D21D1F" w:rsidP="00D21D1F">
      <w:pPr>
        <w:pStyle w:val="Paragraphedeliste"/>
        <w:jc w:val="both"/>
        <w:rPr>
          <w:rFonts w:cstheme="minorHAnsi"/>
          <w:szCs w:val="20"/>
        </w:rPr>
      </w:pPr>
    </w:p>
    <w:p w:rsidR="00364C44" w:rsidRDefault="00364C44" w:rsidP="00D21D1F">
      <w:pPr>
        <w:pStyle w:val="Paragraphedeliste"/>
        <w:jc w:val="both"/>
        <w:rPr>
          <w:rFonts w:cstheme="minorHAnsi"/>
          <w:szCs w:val="20"/>
        </w:rPr>
      </w:pPr>
    </w:p>
    <w:p w:rsidR="00364C44" w:rsidRDefault="00364C44" w:rsidP="00D21D1F">
      <w:pPr>
        <w:pStyle w:val="Paragraphedeliste"/>
        <w:jc w:val="both"/>
        <w:rPr>
          <w:rFonts w:cstheme="minorHAnsi"/>
          <w:szCs w:val="20"/>
        </w:rPr>
      </w:pPr>
    </w:p>
    <w:p w:rsidR="00364C44" w:rsidRDefault="00364C44" w:rsidP="00D21D1F">
      <w:pPr>
        <w:pStyle w:val="Paragraphedeliste"/>
        <w:jc w:val="both"/>
        <w:rPr>
          <w:rFonts w:cstheme="minorHAnsi"/>
          <w:szCs w:val="20"/>
        </w:rPr>
      </w:pPr>
    </w:p>
    <w:p w:rsidR="001702F1" w:rsidRDefault="001702F1" w:rsidP="001702F1">
      <w:pPr>
        <w:jc w:val="both"/>
        <w:rPr>
          <w:rFonts w:asciiTheme="minorHAnsi" w:hAnsiTheme="minorHAnsi" w:cstheme="minorHAnsi"/>
          <w:b/>
          <w:color w:val="FF0000"/>
          <w:sz w:val="36"/>
          <w:szCs w:val="20"/>
        </w:rPr>
      </w:pPr>
      <w:r w:rsidRPr="001702F1">
        <w:rPr>
          <w:rFonts w:asciiTheme="minorHAnsi" w:hAnsiTheme="minorHAnsi" w:cstheme="minorHAnsi"/>
          <w:b/>
          <w:color w:val="FF0000"/>
          <w:sz w:val="36"/>
          <w:szCs w:val="20"/>
        </w:rPr>
        <w:t xml:space="preserve">Résultats de la </w:t>
      </w:r>
      <w:r>
        <w:rPr>
          <w:rFonts w:asciiTheme="minorHAnsi" w:hAnsiTheme="minorHAnsi" w:cstheme="minorHAnsi"/>
          <w:b/>
          <w:color w:val="FF0000"/>
          <w:sz w:val="36"/>
          <w:szCs w:val="20"/>
        </w:rPr>
        <w:t>deuxième</w:t>
      </w:r>
      <w:r w:rsidRPr="001702F1">
        <w:rPr>
          <w:rFonts w:asciiTheme="minorHAnsi" w:hAnsiTheme="minorHAnsi" w:cstheme="minorHAnsi"/>
          <w:b/>
          <w:color w:val="FF0000"/>
          <w:sz w:val="36"/>
          <w:szCs w:val="20"/>
        </w:rPr>
        <w:t xml:space="preserve"> expérience</w:t>
      </w:r>
    </w:p>
    <w:p w:rsidR="006157A1" w:rsidRDefault="006157A1" w:rsidP="001702F1">
      <w:pPr>
        <w:jc w:val="both"/>
        <w:rPr>
          <w:rFonts w:asciiTheme="minorHAnsi" w:hAnsiTheme="minorHAnsi" w:cstheme="minorHAnsi"/>
          <w:sz w:val="22"/>
          <w:szCs w:val="22"/>
        </w:rPr>
      </w:pPr>
    </w:p>
    <w:p w:rsidR="006157A1" w:rsidRPr="006157A1" w:rsidRDefault="006157A1" w:rsidP="001702F1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Modélisation du second montage Arduino</w:t>
      </w:r>
    </w:p>
    <w:p w:rsidR="005D0B9A" w:rsidRDefault="00150222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  <w:r w:rsidRPr="00822B64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860045" wp14:editId="3DC54B95">
                <wp:simplePos x="0" y="0"/>
                <wp:positionH relativeFrom="margin">
                  <wp:posOffset>3728442</wp:posOffset>
                </wp:positionH>
                <wp:positionV relativeFrom="paragraph">
                  <wp:posOffset>4023071</wp:posOffset>
                </wp:positionV>
                <wp:extent cx="346229" cy="284085"/>
                <wp:effectExtent l="0" t="0" r="15875" b="20955"/>
                <wp:wrapNone/>
                <wp:docPr id="10" name="Ellips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229" cy="28408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CFD4EF8" id="Ellipse 10" o:spid="_x0000_s1026" style="position:absolute;margin-left:293.6pt;margin-top:316.8pt;width:27.25pt;height:22.3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" filled="f" strokecolor="black [3200]" strokeweight="2pt">
                <w10:wrap anchorx="margin"/>
              </v:oval>
            </w:pict>
          </mc:Fallback>
        </mc:AlternateContent>
      </w:r>
      <w:r w:rsidR="005D0B9A">
        <w:rPr>
          <w:rFonts w:asciiTheme="minorHAnsi" w:hAnsiTheme="minorHAnsi" w:cstheme="minorHAnsi"/>
          <w:noProof/>
          <w:color w:val="FF0000"/>
          <w:sz w:val="22"/>
          <w:szCs w:val="22"/>
        </w:rPr>
        <w:drawing>
          <wp:inline distT="0" distB="0" distL="0" distR="0">
            <wp:extent cx="4867360" cy="4270160"/>
            <wp:effectExtent l="0" t="0" r="0" b="0"/>
            <wp:docPr id="6" name="Image 6" descr="C:\Users\KLEIN Aurélien\AppData\Local\Microsoft\Windows\INetCacheContent.Word\experienc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KLEIN Aurélien\AppData\Local\Microsoft\Windows\INetCacheContent.Word\experience2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556" cy="4301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22B64" w:rsidRPr="00822B64" w:rsidRDefault="00822B64" w:rsidP="006157A1">
      <w:pPr>
        <w:rPr>
          <w:rFonts w:asciiTheme="minorHAnsi" w:hAnsiTheme="minorHAnsi" w:cstheme="minorHAnsi"/>
          <w:b/>
          <w:noProof/>
          <w:sz w:val="22"/>
          <w:szCs w:val="20"/>
        </w:rPr>
      </w:pP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 w:rsidRPr="00822B64">
        <w:rPr>
          <w:rFonts w:asciiTheme="minorHAnsi" w:hAnsiTheme="minorHAnsi" w:cstheme="minorHAnsi"/>
          <w:b/>
          <w:noProof/>
          <w:sz w:val="22"/>
          <w:szCs w:val="20"/>
        </w:rPr>
        <w:t>Electrode</w:t>
      </w:r>
    </w:p>
    <w:p w:rsidR="001702F1" w:rsidRDefault="006157A1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  <w:r w:rsidRPr="00822B64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DD62C06" wp14:editId="3C63A04C">
                <wp:simplePos x="0" y="0"/>
                <wp:positionH relativeFrom="margin">
                  <wp:posOffset>4262120</wp:posOffset>
                </wp:positionH>
                <wp:positionV relativeFrom="paragraph">
                  <wp:posOffset>27231</wp:posOffset>
                </wp:positionV>
                <wp:extent cx="417251" cy="346230"/>
                <wp:effectExtent l="0" t="0" r="20955" b="15875"/>
                <wp:wrapNone/>
                <wp:docPr id="13" name="Ellips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251" cy="34623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BDF12A" id="Ellipse 13" o:spid="_x0000_s1026" style="position:absolute;margin-left:335.6pt;margin-top:2.15pt;width:32.85pt;height:27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" filled="f" strokecolor="black [3200]" strokeweight="2pt">
                <w10:wrap anchorx="margin"/>
              </v:oval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0"/>
        </w:rPr>
        <w:drawing>
          <wp:inline distT="0" distB="0" distL="0" distR="0" wp14:anchorId="32879054" wp14:editId="15B8B831">
            <wp:extent cx="4828512" cy="3140247"/>
            <wp:effectExtent l="0" t="0" r="0" b="3175"/>
            <wp:docPr id="5" name="Image 5" descr="C:\Users\KLEIN Aurélien\AppData\Local\Microsoft\Windows\INetCacheContent.Word\20161115_1047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KLEIN Aurélien\AppData\Local\Microsoft\Windows\INetCacheContent.Word\20161115_10475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46" t="3807" r="7556"/>
                    <a:stretch/>
                  </pic:blipFill>
                  <pic:spPr bwMode="auto">
                    <a:xfrm>
                      <a:off x="0" y="0"/>
                      <a:ext cx="4833912" cy="3143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0F61" w:rsidRDefault="00E20F61" w:rsidP="00E20F61">
      <w:pPr>
        <w:jc w:val="both"/>
        <w:rPr>
          <w:rFonts w:asciiTheme="minorHAnsi" w:hAnsiTheme="minorHAnsi" w:cstheme="minorHAnsi"/>
          <w:b/>
          <w:noProof/>
          <w:color w:val="FF0000"/>
          <w:sz w:val="36"/>
          <w:szCs w:val="36"/>
        </w:rPr>
      </w:pPr>
      <w:r w:rsidRPr="004C4336">
        <w:rPr>
          <w:rFonts w:asciiTheme="minorHAnsi" w:hAnsiTheme="minorHAnsi" w:cstheme="minorHAnsi"/>
          <w:b/>
          <w:noProof/>
          <w:color w:val="FF0000"/>
          <w:sz w:val="36"/>
          <w:szCs w:val="36"/>
        </w:rPr>
        <w:lastRenderedPageBreak/>
        <w:t>Explication du fonctionnement du circuit et du fonctionnement du capteur</w:t>
      </w:r>
    </w:p>
    <w:p w:rsidR="00E74215" w:rsidRPr="00FB66CC" w:rsidRDefault="00E74215" w:rsidP="00E74215">
      <w:pPr>
        <w:jc w:val="both"/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</w:rPr>
      </w:pPr>
      <w:r w:rsidRPr="00FB66CC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</w:rPr>
        <w:t>Capteur capacitif</w:t>
      </w:r>
      <w:r w:rsidR="00FB66CC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</w:rPr>
        <w:t xml:space="preserve"> </w:t>
      </w:r>
      <w:r w:rsidRPr="00FB66CC">
        <w:rPr>
          <w:rFonts w:asciiTheme="minorHAnsi" w:hAnsiTheme="minorHAnsi" w:cstheme="minorHAnsi"/>
          <w:b/>
          <w:noProof/>
          <w:color w:val="000000" w:themeColor="text1"/>
          <w:sz w:val="22"/>
          <w:szCs w:val="22"/>
        </w:rPr>
        <w:t>:</w:t>
      </w:r>
    </w:p>
    <w:p w:rsidR="00E74215" w:rsidRDefault="00E74215" w:rsidP="00E74215">
      <w:pPr>
        <w:jc w:val="both"/>
        <w:rPr>
          <w:rFonts w:asciiTheme="minorHAnsi" w:hAnsiTheme="minorHAnsi" w:cstheme="minorHAnsi"/>
          <w:noProof/>
          <w:color w:val="000000" w:themeColor="text1"/>
          <w:sz w:val="22"/>
          <w:szCs w:val="22"/>
        </w:rPr>
      </w:pPr>
      <w:r w:rsidRPr="00E74215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t xml:space="preserve">Le principe du </w:t>
      </w:r>
      <w:r w:rsidR="002B3FFE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t>capteur capacitif</w:t>
      </w:r>
      <w:r w:rsidRPr="00E74215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t xml:space="preserve"> est d’analyser une différence de potentiel </w:t>
      </w:r>
      <w:r w:rsidR="002B3FFE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t xml:space="preserve">entre l’entrée et la sortie du capteur </w:t>
      </w:r>
      <w:r w:rsidRPr="00E74215"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t>pour en déduire la présence ou non d’un élément conducteur (ici la main)</w:t>
      </w:r>
    </w:p>
    <w:p w:rsidR="00FB66CC" w:rsidRDefault="00FB66CC" w:rsidP="00FB66CC">
      <w:pPr>
        <w:jc w:val="both"/>
        <w:rPr>
          <w:rFonts w:asciiTheme="minorHAnsi" w:hAnsiTheme="minorHAnsi" w:cstheme="minorHAnsi"/>
          <w:b/>
          <w:noProof/>
          <w:color w:val="000000" w:themeColor="text1"/>
          <w:sz w:val="22"/>
          <w:szCs w:val="20"/>
        </w:rPr>
      </w:pPr>
      <w:r w:rsidRPr="00FB66CC">
        <w:rPr>
          <w:rFonts w:asciiTheme="minorHAnsi" w:hAnsiTheme="minorHAnsi" w:cstheme="minorHAnsi"/>
          <w:b/>
          <w:noProof/>
          <w:color w:val="000000" w:themeColor="text1"/>
          <w:sz w:val="22"/>
          <w:szCs w:val="20"/>
        </w:rPr>
        <w:t>Quel composant le corps humain remplace-t-il ?</w:t>
      </w:r>
    </w:p>
    <w:p w:rsidR="00FB66CC" w:rsidRPr="00FB66CC" w:rsidRDefault="00FB66CC" w:rsidP="00FB66CC">
      <w:pPr>
        <w:jc w:val="both"/>
        <w:rPr>
          <w:rFonts w:asciiTheme="minorHAnsi" w:hAnsiTheme="minorHAnsi" w:cstheme="minorHAnsi"/>
          <w:noProof/>
          <w:color w:val="000000" w:themeColor="text1"/>
          <w:sz w:val="22"/>
          <w:szCs w:val="20"/>
        </w:rPr>
      </w:pPr>
      <w:r w:rsidRPr="00FB66CC">
        <w:rPr>
          <w:rFonts w:asciiTheme="minorHAnsi" w:hAnsiTheme="minorHAnsi" w:cstheme="minorHAnsi"/>
          <w:noProof/>
          <w:color w:val="000000" w:themeColor="text1"/>
          <w:sz w:val="22"/>
          <w:szCs w:val="20"/>
        </w:rPr>
        <w:t>Le corps humain remplace la résistance</w:t>
      </w:r>
      <w:r>
        <w:rPr>
          <w:rFonts w:asciiTheme="minorHAnsi" w:hAnsiTheme="minorHAnsi" w:cstheme="minorHAnsi"/>
          <w:noProof/>
          <w:color w:val="000000" w:themeColor="text1"/>
          <w:sz w:val="22"/>
          <w:szCs w:val="20"/>
        </w:rPr>
        <w:t>.</w:t>
      </w:r>
    </w:p>
    <w:p w:rsidR="00F23F55" w:rsidRDefault="00F23F55" w:rsidP="00011350">
      <w:pPr>
        <w:jc w:val="both"/>
        <w:rPr>
          <w:rFonts w:asciiTheme="minorHAnsi" w:hAnsiTheme="minorHAnsi" w:cstheme="minorHAnsi"/>
          <w:b/>
          <w:noProof/>
          <w:sz w:val="22"/>
          <w:szCs w:val="20"/>
        </w:rPr>
      </w:pPr>
      <w:r w:rsidRPr="00F23F55">
        <w:rPr>
          <w:rFonts w:asciiTheme="minorHAnsi" w:hAnsiTheme="minorHAnsi" w:cstheme="minorHAnsi"/>
          <w:b/>
          <w:noProof/>
          <w:sz w:val="22"/>
          <w:szCs w:val="20"/>
        </w:rPr>
        <w:t>Nous avons analysé le fonctionnement du capteur à l’intérieur du verre d’eau.</w:t>
      </w:r>
    </w:p>
    <w:p w:rsidR="00545377" w:rsidRPr="00F23F55" w:rsidRDefault="00545377" w:rsidP="00011350">
      <w:pPr>
        <w:jc w:val="both"/>
        <w:rPr>
          <w:rFonts w:asciiTheme="minorHAnsi" w:hAnsiTheme="minorHAnsi" w:cstheme="minorHAnsi"/>
          <w:b/>
          <w:noProof/>
          <w:sz w:val="22"/>
          <w:szCs w:val="20"/>
        </w:rPr>
      </w:pPr>
    </w:p>
    <w:p w:rsidR="00F23F55" w:rsidRDefault="003350D7" w:rsidP="003350D7">
      <w:pPr>
        <w:ind w:left="708" w:firstLine="708"/>
        <w:jc w:val="both"/>
        <w:rPr>
          <w:rFonts w:asciiTheme="minorHAnsi" w:hAnsiTheme="minorHAnsi" w:cstheme="minorHAnsi"/>
          <w:noProof/>
          <w:sz w:val="22"/>
          <w:szCs w:val="20"/>
        </w:rPr>
      </w:pPr>
      <w:r>
        <w:rPr>
          <w:rFonts w:asciiTheme="minorHAnsi" w:hAnsiTheme="minorHAnsi" w:cstheme="minorHAnsi"/>
          <w:noProof/>
          <w:sz w:val="22"/>
          <w:szCs w:val="20"/>
        </w:rPr>
        <w:t>Verre libre</w:t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  <w:t>Verre touché (1 doigt)</w:t>
      </w:r>
    </w:p>
    <w:p w:rsidR="00F23F55" w:rsidRDefault="00FB66CC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  <w:r>
        <w:rPr>
          <w:rFonts w:asciiTheme="minorHAnsi" w:hAnsiTheme="minorHAnsi" w:cstheme="minorHAnsi"/>
          <w:noProof/>
          <w:sz w:val="22"/>
          <w:szCs w:val="20"/>
        </w:rPr>
        <w:pict>
          <v:shape id="_x0000_i1026" type="#_x0000_t75" style="width:248.85pt;height:123.75pt">
            <v:imagedata r:id="rId14" o:title="rien" croptop="2649f" cropbottom="2844f" cropleft="2592f" cropright="1863f"/>
          </v:shape>
        </w:pict>
      </w:r>
      <w:r>
        <w:rPr>
          <w:rFonts w:asciiTheme="minorHAnsi" w:hAnsiTheme="minorHAnsi" w:cstheme="minorHAnsi"/>
          <w:noProof/>
          <w:sz w:val="22"/>
          <w:szCs w:val="20"/>
        </w:rPr>
        <w:pict>
          <v:shape id="_x0000_i1027" type="#_x0000_t75" style="width:257.95pt;height:128.6pt">
            <v:imagedata r:id="rId15" o:title="1doigt" croptop="-337f" cropbottom="3703f" cropleft="1820f" cropright="2165f"/>
          </v:shape>
        </w:pict>
      </w:r>
    </w:p>
    <w:p w:rsidR="003350D7" w:rsidRDefault="003350D7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</w:p>
    <w:p w:rsidR="00545377" w:rsidRDefault="00545377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</w:p>
    <w:p w:rsidR="003350D7" w:rsidRDefault="003350D7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  <w:r>
        <w:rPr>
          <w:rFonts w:asciiTheme="minorHAnsi" w:hAnsiTheme="minorHAnsi" w:cstheme="minorHAnsi"/>
          <w:noProof/>
          <w:sz w:val="22"/>
          <w:szCs w:val="20"/>
        </w:rPr>
        <w:tab/>
        <w:t xml:space="preserve">Verre attrapé (2 doigts) </w:t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</w:r>
      <w:r>
        <w:rPr>
          <w:rFonts w:asciiTheme="minorHAnsi" w:hAnsiTheme="minorHAnsi" w:cstheme="minorHAnsi"/>
          <w:noProof/>
          <w:sz w:val="22"/>
          <w:szCs w:val="20"/>
        </w:rPr>
        <w:tab/>
        <w:t>Verre prit (dans la main)</w:t>
      </w:r>
    </w:p>
    <w:p w:rsidR="003350D7" w:rsidRDefault="003350D7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</w:p>
    <w:p w:rsidR="00F23F55" w:rsidRDefault="003350D7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  <w:r>
        <w:rPr>
          <w:rFonts w:asciiTheme="minorHAnsi" w:hAnsiTheme="minorHAnsi" w:cstheme="minorHAnsi"/>
          <w:noProof/>
          <w:sz w:val="22"/>
          <w:szCs w:val="20"/>
        </w:rPr>
        <w:drawing>
          <wp:inline distT="0" distB="0" distL="0" distR="0">
            <wp:extent cx="3107184" cy="1518082"/>
            <wp:effectExtent l="0" t="0" r="0" b="6350"/>
            <wp:docPr id="15" name="Image 15" descr="C:\Users\KLEIN Aurélien\AppData\Local\Microsoft\Windows\INetCacheContent.Word\2doig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C:\Users\KLEIN Aurélien\AppData\Local\Microsoft\Windows\INetCacheContent.Word\2doigt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1684" b="3950"/>
                    <a:stretch/>
                  </pic:blipFill>
                  <pic:spPr bwMode="auto">
                    <a:xfrm>
                      <a:off x="0" y="0"/>
                      <a:ext cx="3107184" cy="1518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B66CC">
        <w:rPr>
          <w:rFonts w:asciiTheme="minorHAnsi" w:hAnsiTheme="minorHAnsi" w:cstheme="minorHAnsi"/>
          <w:noProof/>
          <w:sz w:val="22"/>
          <w:szCs w:val="20"/>
        </w:rPr>
        <w:pict>
          <v:shape id="_x0000_i1028" type="#_x0000_t75" style="width:256.55pt;height:126.5pt">
            <v:imagedata r:id="rId17" o:title="pleinemain" cropbottom="2106f" cropright="1571f"/>
          </v:shape>
        </w:pict>
      </w:r>
    </w:p>
    <w:p w:rsidR="003350D7" w:rsidRDefault="003350D7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</w:p>
    <w:p w:rsidR="003350D7" w:rsidRDefault="003350D7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  <w:r>
        <w:rPr>
          <w:rFonts w:asciiTheme="minorHAnsi" w:hAnsiTheme="minorHAnsi" w:cstheme="minorHAnsi"/>
          <w:noProof/>
          <w:sz w:val="22"/>
          <w:szCs w:val="20"/>
        </w:rPr>
        <w:tab/>
        <w:t>Doigt dans l’eau</w:t>
      </w:r>
    </w:p>
    <w:p w:rsidR="00E74215" w:rsidRDefault="00FB66CC" w:rsidP="00E74215">
      <w:pPr>
        <w:jc w:val="both"/>
        <w:rPr>
          <w:rFonts w:asciiTheme="minorHAnsi" w:hAnsiTheme="minorHAnsi" w:cstheme="minorHAnsi"/>
          <w:noProof/>
          <w:color w:val="000000" w:themeColor="text1"/>
          <w:sz w:val="22"/>
          <w:szCs w:val="20"/>
        </w:rPr>
      </w:pPr>
      <w:r>
        <w:rPr>
          <w:rFonts w:asciiTheme="minorHAnsi" w:hAnsiTheme="minorHAnsi" w:cstheme="minorHAnsi"/>
          <w:noProof/>
          <w:sz w:val="22"/>
          <w:szCs w:val="20"/>
        </w:rPr>
        <w:pict>
          <v:shape id="_x0000_i1029" type="#_x0000_t75" style="width:243.95pt;height:119.55pt">
            <v:imagedata r:id="rId18" o:title="dansleau" cropbottom="1823f" cropright="906f"/>
          </v:shape>
        </w:pict>
      </w:r>
      <w:r w:rsidR="00E74215" w:rsidRPr="00E74215">
        <w:rPr>
          <w:rFonts w:asciiTheme="minorHAnsi" w:hAnsiTheme="minorHAnsi" w:cstheme="minorHAnsi"/>
          <w:noProof/>
          <w:color w:val="000000" w:themeColor="text1"/>
          <w:sz w:val="22"/>
          <w:szCs w:val="20"/>
        </w:rPr>
        <w:t xml:space="preserve"> </w:t>
      </w:r>
    </w:p>
    <w:p w:rsidR="00E74215" w:rsidRPr="004C4336" w:rsidRDefault="00E74215" w:rsidP="00E74215">
      <w:pPr>
        <w:jc w:val="both"/>
        <w:rPr>
          <w:rFonts w:asciiTheme="minorHAnsi" w:hAnsiTheme="minorHAnsi" w:cstheme="minorHAnsi"/>
          <w:noProof/>
          <w:color w:val="000000" w:themeColor="text1"/>
          <w:sz w:val="22"/>
          <w:szCs w:val="20"/>
        </w:rPr>
      </w:pPr>
      <w:r>
        <w:rPr>
          <w:rFonts w:asciiTheme="minorHAnsi" w:hAnsiTheme="minorHAnsi" w:cstheme="minorHAnsi"/>
          <w:noProof/>
          <w:color w:val="000000" w:themeColor="text1"/>
          <w:sz w:val="22"/>
          <w:szCs w:val="20"/>
        </w:rPr>
        <w:lastRenderedPageBreak/>
        <w:t>Le</w:t>
      </w:r>
      <w:r w:rsidRPr="004C4336">
        <w:rPr>
          <w:rFonts w:asciiTheme="minorHAnsi" w:hAnsiTheme="minorHAnsi" w:cstheme="minorHAnsi"/>
          <w:noProof/>
          <w:color w:val="000000" w:themeColor="text1"/>
          <w:sz w:val="22"/>
          <w:szCs w:val="20"/>
        </w:rPr>
        <w:t xml:space="preserve"> signal diminue car </w:t>
      </w:r>
      <w:r>
        <w:rPr>
          <w:rFonts w:asciiTheme="minorHAnsi" w:hAnsiTheme="minorHAnsi" w:cstheme="minorHAnsi"/>
          <w:noProof/>
          <w:color w:val="000000" w:themeColor="text1"/>
          <w:sz w:val="22"/>
          <w:szCs w:val="20"/>
        </w:rPr>
        <w:t>le contact humain agit comme un</w:t>
      </w:r>
      <w:r w:rsidRPr="004C4336">
        <w:rPr>
          <w:rFonts w:asciiTheme="minorHAnsi" w:hAnsiTheme="minorHAnsi" w:cstheme="minorHAnsi"/>
          <w:noProof/>
          <w:color w:val="000000" w:themeColor="text1"/>
          <w:sz w:val="22"/>
          <w:szCs w:val="20"/>
        </w:rPr>
        <w:t xml:space="preserve"> filtre passe-bas et filtre do</w:t>
      </w:r>
      <w:r>
        <w:rPr>
          <w:rFonts w:asciiTheme="minorHAnsi" w:hAnsiTheme="minorHAnsi" w:cstheme="minorHAnsi"/>
          <w:noProof/>
          <w:color w:val="000000" w:themeColor="text1"/>
          <w:sz w:val="22"/>
          <w:szCs w:val="20"/>
        </w:rPr>
        <w:t>nc les hautes frequences. Plus le contact sur l’électrode est grand et plus la résistance augmente, filtrant ainsi plus ou moins les fréquences.</w:t>
      </w:r>
    </w:p>
    <w:p w:rsidR="003350D7" w:rsidRDefault="003350D7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</w:p>
    <w:p w:rsidR="004C4336" w:rsidRDefault="004C4336" w:rsidP="00011350">
      <w:pPr>
        <w:jc w:val="both"/>
        <w:rPr>
          <w:rFonts w:asciiTheme="minorHAnsi" w:hAnsiTheme="minorHAnsi" w:cstheme="minorHAnsi"/>
          <w:noProof/>
          <w:sz w:val="22"/>
          <w:szCs w:val="20"/>
        </w:rPr>
      </w:pPr>
    </w:p>
    <w:p w:rsidR="004C4336" w:rsidRDefault="004C4336" w:rsidP="00011350">
      <w:pPr>
        <w:jc w:val="both"/>
        <w:rPr>
          <w:rFonts w:asciiTheme="minorHAnsi" w:hAnsiTheme="minorHAnsi" w:cstheme="minorHAnsi"/>
          <w:b/>
          <w:color w:val="FF0000"/>
          <w:sz w:val="36"/>
          <w:szCs w:val="36"/>
          <w:shd w:val="clear" w:color="auto" w:fill="FFFFFF"/>
        </w:rPr>
      </w:pPr>
      <w:r w:rsidRPr="004C4336">
        <w:rPr>
          <w:rFonts w:asciiTheme="minorHAnsi" w:hAnsiTheme="minorHAnsi" w:cstheme="minorHAnsi"/>
          <w:b/>
          <w:color w:val="FF0000"/>
          <w:sz w:val="36"/>
          <w:szCs w:val="36"/>
          <w:shd w:val="clear" w:color="auto" w:fill="FFFFFF"/>
        </w:rPr>
        <w:t>Présentation du prototype</w:t>
      </w:r>
    </w:p>
    <w:p w:rsidR="00F61DE3" w:rsidRPr="00FB66CC" w:rsidRDefault="00F61DE3" w:rsidP="00011350">
      <w:pPr>
        <w:jc w:val="both"/>
        <w:rPr>
          <w:rFonts w:asciiTheme="minorHAnsi" w:hAnsiTheme="minorHAnsi" w:cstheme="minorHAnsi"/>
          <w:b/>
          <w:color w:val="FF0000"/>
          <w:sz w:val="22"/>
          <w:szCs w:val="22"/>
          <w:shd w:val="clear" w:color="auto" w:fill="FFFFFF"/>
        </w:rPr>
      </w:pPr>
    </w:p>
    <w:p w:rsidR="004C4336" w:rsidRPr="004C4336" w:rsidRDefault="00F61DE3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noProof/>
          <w:color w:val="000000" w:themeColor="text1"/>
          <w:sz w:val="22"/>
          <w:szCs w:val="22"/>
        </w:rPr>
        <w:drawing>
          <wp:inline distT="0" distB="0" distL="0" distR="0">
            <wp:extent cx="3787775" cy="6028690"/>
            <wp:effectExtent l="3493" t="0" r="6667" b="6668"/>
            <wp:docPr id="17" name="Image 17" descr="C:\Users\KLEIN Aurélien\AppData\Local\Microsoft\Windows\INetCacheContent.Word\15086276_628129610700289_769559127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KLEIN Aurélien\AppData\Local\Microsoft\Windows\INetCacheContent.Word\15086276_628129610700289_769559127_n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3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87775" cy="602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C4336" w:rsidRDefault="004C4336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</w:p>
    <w:p w:rsidR="004C4336" w:rsidRDefault="004C4336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</w:p>
    <w:p w:rsidR="00FB66CC" w:rsidRPr="004C4336" w:rsidRDefault="00FB66CC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</w:p>
    <w:p w:rsidR="004C4336" w:rsidRDefault="004C4336" w:rsidP="00011350">
      <w:pPr>
        <w:jc w:val="both"/>
        <w:rPr>
          <w:rFonts w:asciiTheme="minorHAnsi" w:hAnsiTheme="minorHAnsi" w:cstheme="minorHAnsi"/>
          <w:b/>
          <w:color w:val="FF0000"/>
          <w:sz w:val="36"/>
          <w:szCs w:val="36"/>
          <w:shd w:val="clear" w:color="auto" w:fill="FFFFFF"/>
        </w:rPr>
      </w:pPr>
      <w:r>
        <w:rPr>
          <w:rFonts w:asciiTheme="minorHAnsi" w:hAnsiTheme="minorHAnsi" w:cstheme="minorHAnsi"/>
          <w:b/>
          <w:color w:val="FF0000"/>
          <w:sz w:val="36"/>
          <w:szCs w:val="36"/>
          <w:shd w:val="clear" w:color="auto" w:fill="FFFFFF"/>
        </w:rPr>
        <w:t>Bilan</w:t>
      </w:r>
    </w:p>
    <w:p w:rsidR="004C4336" w:rsidRDefault="004C4336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</w:p>
    <w:p w:rsidR="004A28F9" w:rsidRDefault="004A28F9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2B7B69">
        <w:rPr>
          <w:rFonts w:asciiTheme="minorHAnsi" w:hAnsiTheme="minorHAnsi" w:cstheme="minorHAnsi"/>
          <w:color w:val="000000" w:themeColor="text1"/>
          <w:sz w:val="22"/>
          <w:szCs w:val="22"/>
          <w:u w:val="single"/>
          <w:shd w:val="clear" w:color="auto" w:fill="FFFFFF"/>
        </w:rPr>
        <w:t>Bilan de groupe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 : Le travail de groupe était bon, il y a eu une bonne répartition des tâches</w:t>
      </w:r>
      <w:r w:rsidR="002D78B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et une bonne participation de chacun. Nous avons dû affronter des difficultés matériels et informatiques mais nous avons réussi à les surmonter.</w:t>
      </w:r>
    </w:p>
    <w:p w:rsidR="004C4336" w:rsidRDefault="004C4336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</w:p>
    <w:p w:rsidR="004C4336" w:rsidRDefault="004C4336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</w:p>
    <w:p w:rsidR="004C4336" w:rsidRDefault="004C4336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C35778">
        <w:rPr>
          <w:rFonts w:asciiTheme="minorHAnsi" w:hAnsiTheme="minorHAnsi" w:cstheme="minorHAnsi"/>
          <w:color w:val="000000" w:themeColor="text1"/>
          <w:sz w:val="22"/>
          <w:szCs w:val="22"/>
          <w:u w:val="single"/>
          <w:shd w:val="clear" w:color="auto" w:fill="FFFFFF"/>
        </w:rPr>
        <w:t>Bilan personnel Aurélien</w:t>
      </w:r>
      <w:r w:rsidRPr="002B7B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 :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J’ai trouvé le projet globalement intéressant malgré des problèmes dans le code donné.</w:t>
      </w:r>
    </w:p>
    <w:p w:rsidR="005C05F6" w:rsidRDefault="005C05F6" w:rsidP="0032705D">
      <w:pPr>
        <w:spacing w:after="240"/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J’ai appris à utiliser </w:t>
      </w:r>
      <w:r w:rsidR="00C35778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plusieurs logiciels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tel qu’Arduino,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Processing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ou encore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Scilab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.</w:t>
      </w:r>
    </w:p>
    <w:p w:rsidR="00C35778" w:rsidRDefault="00C35778" w:rsidP="0032705D">
      <w:pPr>
        <w:spacing w:after="240"/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C35778">
        <w:rPr>
          <w:rFonts w:asciiTheme="minorHAnsi" w:hAnsiTheme="minorHAnsi" w:cstheme="minorHAnsi"/>
          <w:color w:val="000000" w:themeColor="text1"/>
          <w:sz w:val="22"/>
          <w:szCs w:val="22"/>
          <w:u w:val="single"/>
          <w:shd w:val="clear" w:color="auto" w:fill="FFFFFF"/>
        </w:rPr>
        <w:t>Bilan personnel Pierre</w:t>
      </w:r>
      <w:r w:rsidRPr="002B7B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 :  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j’ai trouvé que ce projet était assez intéressant cependant j’avais certains problèmes de compréhension du langage Arduino ce qui ne m’a pas aidé au début pour permettre la modification du code </w:t>
      </w:r>
      <w:r w:rsidR="00545377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lastRenderedPageBreak/>
        <w:t>original,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j’ai donc dû apprendre à comprendre ce </w:t>
      </w:r>
      <w:r w:rsidR="002D78B4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langage,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j’ai aussi appris à utiliser les logiciels associés au projet comme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scilab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,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arduino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et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processing</w:t>
      </w:r>
      <w:proofErr w:type="spellEnd"/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cependant certains problèmes de code furent assez difficiles à résoudre. </w:t>
      </w:r>
    </w:p>
    <w:p w:rsidR="00F61DE3" w:rsidRDefault="00C35778" w:rsidP="00011350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</w:pPr>
      <w:r w:rsidRPr="00C35778">
        <w:rPr>
          <w:rFonts w:asciiTheme="minorHAnsi" w:hAnsiTheme="minorHAnsi" w:cstheme="minorHAnsi"/>
          <w:color w:val="000000" w:themeColor="text1"/>
          <w:sz w:val="22"/>
          <w:szCs w:val="22"/>
          <w:u w:val="single"/>
          <w:shd w:val="clear" w:color="auto" w:fill="FFFFFF"/>
        </w:rPr>
        <w:t>Bilan personnel</w:t>
      </w:r>
      <w:r>
        <w:rPr>
          <w:rFonts w:asciiTheme="minorHAnsi" w:hAnsiTheme="minorHAnsi" w:cstheme="minorHAnsi"/>
          <w:color w:val="000000" w:themeColor="text1"/>
          <w:sz w:val="22"/>
          <w:szCs w:val="22"/>
          <w:u w:val="single"/>
          <w:shd w:val="clear" w:color="auto" w:fill="FFFFFF"/>
        </w:rPr>
        <w:t xml:space="preserve"> </w:t>
      </w: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  <w:u w:val="single"/>
          <w:shd w:val="clear" w:color="auto" w:fill="FFFFFF"/>
        </w:rPr>
        <w:t>Jean-Francois</w:t>
      </w:r>
      <w:proofErr w:type="spellEnd"/>
      <w:r w:rsidRPr="002B7B69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 :</w:t>
      </w:r>
      <w:r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r w:rsidR="00A4482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j’ai trouvé le projet intéressant il a permis de découvrir des logiciels utiles pour les projets et en dehors </w:t>
      </w:r>
      <w:proofErr w:type="spellStart"/>
      <w:r w:rsidR="00A4482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arduino</w:t>
      </w:r>
      <w:proofErr w:type="spellEnd"/>
      <w:r w:rsidR="00A4482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A4482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fritzing</w:t>
      </w:r>
      <w:proofErr w:type="spellEnd"/>
      <w:r w:rsidR="00A4482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, </w:t>
      </w:r>
      <w:proofErr w:type="spellStart"/>
      <w:r w:rsidR="00A4482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processingn</w:t>
      </w:r>
      <w:proofErr w:type="spellEnd"/>
      <w:r w:rsidR="00A4482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 xml:space="preserve"> </w:t>
      </w:r>
      <w:proofErr w:type="spellStart"/>
      <w:r w:rsidR="00A44821">
        <w:rPr>
          <w:rFonts w:asciiTheme="minorHAnsi" w:hAnsiTheme="minorHAnsi" w:cstheme="minorHAnsi"/>
          <w:color w:val="000000" w:themeColor="text1"/>
          <w:sz w:val="22"/>
          <w:szCs w:val="22"/>
          <w:shd w:val="clear" w:color="auto" w:fill="FFFFFF"/>
        </w:rPr>
        <w:t>scilab</w:t>
      </w:r>
      <w:proofErr w:type="spellEnd"/>
    </w:p>
    <w:p w:rsidR="00F61DE3" w:rsidRPr="00C35778" w:rsidRDefault="00F61DE3" w:rsidP="00011350">
      <w:pPr>
        <w:jc w:val="both"/>
        <w:rPr>
          <w:rFonts w:asciiTheme="minorHAnsi" w:hAnsiTheme="minorHAnsi" w:cstheme="minorHAnsi"/>
          <w:noProof/>
          <w:color w:val="000000" w:themeColor="text1"/>
          <w:sz w:val="22"/>
          <w:szCs w:val="22"/>
        </w:rPr>
      </w:pPr>
    </w:p>
    <w:sectPr w:rsidR="00F61DE3" w:rsidRPr="00C35778" w:rsidSect="00C4283E">
      <w:headerReference w:type="even" r:id="rId20"/>
      <w:headerReference w:type="default" r:id="rId21"/>
      <w:footerReference w:type="default" r:id="rId22"/>
      <w:headerReference w:type="first" r:id="rId23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20033" w:rsidRDefault="00220033">
      <w:r>
        <w:separator/>
      </w:r>
    </w:p>
  </w:endnote>
  <w:endnote w:type="continuationSeparator" w:id="0">
    <w:p w:rsidR="00220033" w:rsidRDefault="00220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OpenSymbol"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539904014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2"/>
        <w:szCs w:val="22"/>
      </w:rPr>
    </w:sdtEndPr>
    <w:sdtContent>
      <w:p w:rsidR="0003564B" w:rsidRPr="00671AAC" w:rsidRDefault="0003564B" w:rsidP="0003564B">
        <w:pPr>
          <w:pStyle w:val="Pieddepage"/>
          <w:jc w:val="right"/>
        </w:pPr>
        <w:r>
          <w:rPr>
            <w:noProof/>
          </w:rPr>
          <w:drawing>
            <wp:anchor distT="0" distB="0" distL="114300" distR="114300" simplePos="0" relativeHeight="251710464" behindDoc="1" locked="0" layoutInCell="1" allowOverlap="1" wp14:anchorId="63E60680" wp14:editId="0A944315">
              <wp:simplePos x="0" y="0"/>
              <wp:positionH relativeFrom="page">
                <wp:posOffset>0</wp:posOffset>
              </wp:positionH>
              <wp:positionV relativeFrom="paragraph">
                <wp:posOffset>-287655</wp:posOffset>
              </wp:positionV>
              <wp:extent cx="6477000" cy="1228725"/>
              <wp:effectExtent l="0" t="0" r="0" b="9525"/>
              <wp:wrapNone/>
              <wp:docPr id="44" name="Image 4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477000" cy="1228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p>
      <w:tbl>
        <w:tblPr>
          <w:tblStyle w:val="Grilledutableau"/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1E0" w:firstRow="1" w:lastRow="1" w:firstColumn="1" w:lastColumn="1" w:noHBand="0" w:noVBand="0"/>
        </w:tblPr>
        <w:tblGrid>
          <w:gridCol w:w="2151"/>
          <w:gridCol w:w="6075"/>
          <w:gridCol w:w="1412"/>
        </w:tblGrid>
        <w:tr w:rsidR="0003564B" w:rsidRPr="00671AAC" w:rsidTr="006D1D46">
          <w:tc>
            <w:tcPr>
              <w:tcW w:w="2151" w:type="dxa"/>
              <w:tcBorders>
                <w:top w:val="single" w:sz="4" w:space="0" w:color="auto"/>
              </w:tcBorders>
            </w:tcPr>
            <w:p w:rsidR="0003564B" w:rsidRPr="00671AAC" w:rsidRDefault="0003564B" w:rsidP="0003564B">
              <w:pPr>
                <w:pStyle w:val="Pieddepage"/>
                <w:rPr>
                  <w:rFonts w:asciiTheme="minorHAnsi" w:hAnsiTheme="minorHAnsi" w:cs="Arial"/>
                  <w:sz w:val="16"/>
                  <w:szCs w:val="16"/>
                </w:rPr>
              </w:pPr>
              <w:r w:rsidRPr="00671AAC">
                <w:rPr>
                  <w:rFonts w:cstheme="minorBidi"/>
                  <w:sz w:val="22"/>
                </w:rPr>
                <w:fldChar w:fldCharType="begin"/>
              </w:r>
              <w:r w:rsidRPr="00671AAC">
                <w:rPr>
                  <w:rFonts w:asciiTheme="minorHAnsi" w:hAnsiTheme="minorHAnsi"/>
                </w:rPr>
                <w:instrText xml:space="preserve"> DATE   \* MERGEFORMAT </w:instrText>
              </w:r>
              <w:r w:rsidRPr="00671AAC">
                <w:rPr>
                  <w:rFonts w:cstheme="minorBidi"/>
                  <w:sz w:val="22"/>
                </w:rPr>
                <w:fldChar w:fldCharType="separate"/>
              </w:r>
              <w:r w:rsidR="00FB66CC" w:rsidRPr="00FB66CC">
                <w:rPr>
                  <w:rFonts w:asciiTheme="minorHAnsi" w:hAnsiTheme="minorHAnsi" w:cs="Arial"/>
                  <w:noProof/>
                  <w:sz w:val="16"/>
                  <w:szCs w:val="16"/>
                </w:rPr>
                <w:t>16/11/2016</w:t>
              </w:r>
              <w:r w:rsidRPr="00671AAC">
                <w:rPr>
                  <w:rFonts w:cs="Arial"/>
                  <w:noProof/>
                  <w:sz w:val="16"/>
                  <w:szCs w:val="16"/>
                </w:rPr>
                <w:fldChar w:fldCharType="end"/>
              </w:r>
            </w:p>
          </w:tc>
          <w:tc>
            <w:tcPr>
              <w:tcW w:w="6075" w:type="dxa"/>
              <w:tcBorders>
                <w:top w:val="single" w:sz="4" w:space="0" w:color="auto"/>
              </w:tcBorders>
            </w:tcPr>
            <w:p w:rsidR="0003564B" w:rsidRPr="00671AAC" w:rsidRDefault="0003564B" w:rsidP="0003564B">
              <w:pPr>
                <w:pStyle w:val="Pieddepage"/>
                <w:jc w:val="center"/>
                <w:rPr>
                  <w:rFonts w:asciiTheme="minorHAnsi" w:hAnsiTheme="minorHAnsi"/>
                </w:rPr>
              </w:pPr>
            </w:p>
          </w:tc>
          <w:tc>
            <w:tcPr>
              <w:tcW w:w="1412" w:type="dxa"/>
              <w:tcBorders>
                <w:top w:val="single" w:sz="4" w:space="0" w:color="auto"/>
              </w:tcBorders>
            </w:tcPr>
            <w:p w:rsidR="0003564B" w:rsidRPr="00671AAC" w:rsidRDefault="0003564B" w:rsidP="0003564B">
              <w:pPr>
                <w:pStyle w:val="Pieddepage"/>
                <w:jc w:val="right"/>
                <w:rPr>
                  <w:rFonts w:asciiTheme="minorHAnsi" w:hAnsiTheme="minorHAnsi" w:cs="Arial"/>
                </w:rPr>
              </w:pPr>
              <w:r w:rsidRPr="00671AAC">
                <w:rPr>
                  <w:rFonts w:asciiTheme="minorHAnsi" w:hAnsiTheme="minorHAnsi" w:cs="Arial"/>
                </w:rPr>
                <w:t xml:space="preserve">Page </w:t>
              </w:r>
              <w:r w:rsidRPr="00671AAC">
                <w:rPr>
                  <w:rFonts w:cs="Arial"/>
                </w:rPr>
                <w:fldChar w:fldCharType="begin"/>
              </w:r>
              <w:r w:rsidRPr="00671AAC">
                <w:rPr>
                  <w:rFonts w:asciiTheme="minorHAnsi" w:hAnsiTheme="minorHAnsi" w:cs="Arial"/>
                </w:rPr>
                <w:instrText xml:space="preserve"> PAGE </w:instrText>
              </w:r>
              <w:r w:rsidRPr="00671AAC">
                <w:rPr>
                  <w:rFonts w:cs="Arial"/>
                </w:rPr>
                <w:fldChar w:fldCharType="separate"/>
              </w:r>
              <w:r w:rsidR="001244D3">
                <w:rPr>
                  <w:rFonts w:asciiTheme="minorHAnsi" w:hAnsiTheme="minorHAnsi" w:cs="Arial"/>
                  <w:noProof/>
                </w:rPr>
                <w:t>2</w:t>
              </w:r>
              <w:r w:rsidRPr="00671AAC">
                <w:rPr>
                  <w:rFonts w:cs="Arial"/>
                </w:rPr>
                <w:fldChar w:fldCharType="end"/>
              </w:r>
              <w:r w:rsidRPr="00671AAC">
                <w:rPr>
                  <w:rFonts w:asciiTheme="minorHAnsi" w:hAnsiTheme="minorHAnsi" w:cs="Arial"/>
                </w:rPr>
                <w:t xml:space="preserve"> sur </w:t>
              </w:r>
              <w:r w:rsidRPr="00671AAC">
                <w:rPr>
                  <w:rFonts w:cs="Arial"/>
                </w:rPr>
                <w:fldChar w:fldCharType="begin"/>
              </w:r>
              <w:r w:rsidRPr="00671AAC">
                <w:rPr>
                  <w:rFonts w:asciiTheme="minorHAnsi" w:hAnsiTheme="minorHAnsi" w:cs="Arial"/>
                </w:rPr>
                <w:instrText xml:space="preserve"> NUMPAGES </w:instrText>
              </w:r>
              <w:r w:rsidRPr="00671AAC">
                <w:rPr>
                  <w:rFonts w:cs="Arial"/>
                </w:rPr>
                <w:fldChar w:fldCharType="separate"/>
              </w:r>
              <w:r w:rsidR="001244D3">
                <w:rPr>
                  <w:rFonts w:asciiTheme="minorHAnsi" w:hAnsiTheme="minorHAnsi" w:cs="Arial"/>
                  <w:noProof/>
                </w:rPr>
                <w:t>7</w:t>
              </w:r>
              <w:r w:rsidRPr="00671AAC">
                <w:rPr>
                  <w:rFonts w:cs="Arial"/>
                </w:rPr>
                <w:fldChar w:fldCharType="end"/>
              </w:r>
            </w:p>
          </w:tc>
        </w:tr>
      </w:tbl>
    </w:sdtContent>
  </w:sdt>
  <w:p w:rsidR="0003564B" w:rsidRDefault="0003564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20033" w:rsidRDefault="00220033">
      <w:r>
        <w:separator/>
      </w:r>
    </w:p>
  </w:footnote>
  <w:footnote w:type="continuationSeparator" w:id="0">
    <w:p w:rsidR="00220033" w:rsidRDefault="002200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F45" w:rsidRDefault="00220033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3491488" o:spid="_x0000_s2053" type="#_x0000_t136" style="position:absolute;margin-left:0;margin-top:0;width:684.9pt;height:34.2pt;rotation:315;z-index:-251625472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priété de l'Exia.Cesi. Tous droits réservés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564B" w:rsidRDefault="005E1894" w:rsidP="0003564B">
    <w:pPr>
      <w:pStyle w:val="En-tte"/>
    </w:pPr>
    <w:r w:rsidRPr="00170EDC">
      <w:rPr>
        <w:noProof/>
      </w:rPr>
      <mc:AlternateContent>
        <mc:Choice Requires="wps">
          <w:drawing>
            <wp:anchor distT="0" distB="0" distL="114300" distR="114300" simplePos="0" relativeHeight="251704320" behindDoc="1" locked="0" layoutInCell="1" allowOverlap="1" wp14:anchorId="44A5232E" wp14:editId="0E436AEA">
              <wp:simplePos x="0" y="0"/>
              <wp:positionH relativeFrom="margin">
                <wp:align>center</wp:align>
              </wp:positionH>
              <wp:positionV relativeFrom="page">
                <wp:posOffset>-177961</wp:posOffset>
              </wp:positionV>
              <wp:extent cx="7607300" cy="1569720"/>
              <wp:effectExtent l="57150" t="19050" r="50800" b="68580"/>
              <wp:wrapNone/>
              <wp:docPr id="39" name="Entrée manuel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 flipV="1">
                        <a:off x="0" y="0"/>
                        <a:ext cx="7607300" cy="1569720"/>
                      </a:xfrm>
                      <a:custGeom>
                        <a:avLst/>
                        <a:gdLst>
                          <a:gd name="connsiteX0" fmla="*/ 0 w 10000"/>
                          <a:gd name="connsiteY0" fmla="*/ 2000 h 10000"/>
                          <a:gd name="connsiteX1" fmla="*/ 10000 w 10000"/>
                          <a:gd name="connsiteY1" fmla="*/ 0 h 10000"/>
                          <a:gd name="connsiteX2" fmla="*/ 10000 w 10000"/>
                          <a:gd name="connsiteY2" fmla="*/ 10000 h 10000"/>
                          <a:gd name="connsiteX3" fmla="*/ 0 w 10000"/>
                          <a:gd name="connsiteY3" fmla="*/ 10000 h 10000"/>
                          <a:gd name="connsiteX4" fmla="*/ 0 w 10000"/>
                          <a:gd name="connsiteY4" fmla="*/ 2000 h 10000"/>
                          <a:gd name="connsiteX0" fmla="*/ 0 w 10000"/>
                          <a:gd name="connsiteY0" fmla="*/ 3209 h 11209"/>
                          <a:gd name="connsiteX1" fmla="*/ 9978 w 10000"/>
                          <a:gd name="connsiteY1" fmla="*/ 0 h 11209"/>
                          <a:gd name="connsiteX2" fmla="*/ 10000 w 10000"/>
                          <a:gd name="connsiteY2" fmla="*/ 11209 h 11209"/>
                          <a:gd name="connsiteX3" fmla="*/ 0 w 10000"/>
                          <a:gd name="connsiteY3" fmla="*/ 11209 h 11209"/>
                          <a:gd name="connsiteX4" fmla="*/ 0 w 10000"/>
                          <a:gd name="connsiteY4" fmla="*/ 3209 h 11209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0000" h="11209">
                            <a:moveTo>
                              <a:pt x="0" y="3209"/>
                            </a:moveTo>
                            <a:lnTo>
                              <a:pt x="9978" y="0"/>
                            </a:lnTo>
                            <a:cubicBezTo>
                              <a:pt x="9985" y="3736"/>
                              <a:pt x="9993" y="7473"/>
                              <a:pt x="10000" y="11209"/>
                            </a:cubicBezTo>
                            <a:lnTo>
                              <a:pt x="0" y="11209"/>
                            </a:lnTo>
                            <a:lnTo>
                              <a:pt x="0" y="3209"/>
                            </a:lnTo>
                            <a:close/>
                          </a:path>
                        </a:pathLst>
                      </a:custGeom>
                      <a:solidFill>
                        <a:schemeClr val="tx1"/>
                      </a:solidFill>
                      <a:ln>
                        <a:noFill/>
                      </a:ln>
                      <a:extLst>
                        <a:ext uri="{FAA26D3D-D897-4be2-8F04-BA451C77F1D7}">
  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1">
                        <a:schemeClr val="accent1"/>
                      </a:lnRef>
                      <a:fillRef idx="3">
                        <a:schemeClr val="accent1"/>
                      </a:fillRef>
                      <a:effectRef idx="2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635EC3E" id="Entrée manuelle 2" o:spid="_x0000_s1026" style="position:absolute;margin-left:0;margin-top:-14pt;width:599pt;height:123.6pt;flip:x y;z-index:-2516121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coordsize="10000,11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" path="m,3209l9978,v7,3736,15,7473,22,11209l,11209,,3209xe" fillcolor="black [3213]" stroked="f">
              <v:shadow on="t" color="black" opacity="22937f" origin=",.5" offset="0,.63889mm"/>
              <v:path arrowok="t" o:connecttype="custom" o:connectlocs="0,449392;7590564,0;7607300,1569720;0,1569720;0,449392" o:connectangles="0,0,0,0,0"/>
              <w10:wrap anchorx="margin" anchory="page"/>
            </v:shape>
          </w:pict>
        </mc:Fallback>
      </mc:AlternateContent>
    </w:r>
    <w:r w:rsidR="00387500" w:rsidRPr="00170EDC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74AB2EA9" wp14:editId="6629F3F1">
              <wp:simplePos x="0" y="0"/>
              <wp:positionH relativeFrom="column">
                <wp:posOffset>516890</wp:posOffset>
              </wp:positionH>
              <wp:positionV relativeFrom="paragraph">
                <wp:posOffset>-145416</wp:posOffset>
              </wp:positionV>
              <wp:extent cx="4610100" cy="942975"/>
              <wp:effectExtent l="0" t="152400" r="0" b="142875"/>
              <wp:wrapNone/>
              <wp:docPr id="40" name="Zone de texte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10100" cy="9429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  <a:scene3d>
                        <a:camera prst="orthographicFront">
                          <a:rot lat="0" lon="0" rev="240000"/>
                        </a:camera>
                        <a:lightRig rig="threePt" dir="t"/>
                      </a:scene3d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03564B" w:rsidRDefault="005E1894" w:rsidP="00BD00F3">
                          <w:pPr>
                            <w:spacing w:line="360" w:lineRule="auto"/>
                            <w:jc w:val="center"/>
                            <w:rPr>
                              <w:rFonts w:cs="Arial"/>
                              <w:color w:val="FFFFFF" w:themeColor="background1"/>
                              <w:sz w:val="44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color w:val="FFFFFF" w:themeColor="background1"/>
                              <w:sz w:val="44"/>
                              <w:lang w:val="en-US"/>
                            </w:rPr>
                            <w:t>Rapport de projet</w:t>
                          </w:r>
                        </w:p>
                        <w:p w:rsidR="000B4F87" w:rsidRDefault="005E1894" w:rsidP="00BD00F3">
                          <w:pPr>
                            <w:spacing w:line="360" w:lineRule="auto"/>
                            <w:jc w:val="center"/>
                            <w:rPr>
                              <w:rFonts w:cs="Arial"/>
                              <w:color w:val="FFFFFF" w:themeColor="background1"/>
                              <w:sz w:val="40"/>
                              <w:lang w:val="en-US"/>
                            </w:rPr>
                          </w:pPr>
                          <w:r>
                            <w:rPr>
                              <w:rFonts w:cs="Arial"/>
                              <w:color w:val="FFFFFF" w:themeColor="background1"/>
                              <w:sz w:val="40"/>
                              <w:lang w:val="en-US"/>
                            </w:rPr>
                            <w:t>SmartPatate</w:t>
                          </w:r>
                        </w:p>
                        <w:p w:rsidR="00BD00F3" w:rsidRPr="000B4F87" w:rsidRDefault="00BD00F3" w:rsidP="00BD00F3">
                          <w:pPr>
                            <w:rPr>
                              <w:rFonts w:cs="Arial"/>
                              <w:color w:val="FFFFFF" w:themeColor="background1"/>
                              <w:sz w:val="40"/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4AB2EA9" id="_x0000_t202" coordsize="21600,21600" o:spt="202" path="m,l,21600r21600,l21600,xe">
              <v:stroke joinstyle="miter"/>
              <v:path gradientshapeok="t" o:connecttype="rect"/>
            </v:shapetype>
            <v:shape id="Zone de texte 40" o:spid="_x0000_s1026" type="#_x0000_t202" style="position:absolute;margin-left:40.7pt;margin-top:-11.45pt;width:363pt;height:74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" filled="f" stroked="f" strokeweight=".5pt">
              <v:textbox>
                <w:txbxContent>
                  <w:p w:rsidR="0003564B" w:rsidRDefault="005E1894" w:rsidP="00BD00F3">
                    <w:pPr>
                      <w:spacing w:line="360" w:lineRule="auto"/>
                      <w:jc w:val="center"/>
                      <w:rPr>
                        <w:rFonts w:cs="Arial"/>
                        <w:color w:val="FFFFFF" w:themeColor="background1"/>
                        <w:sz w:val="44"/>
                        <w:lang w:val="en-US"/>
                      </w:rPr>
                    </w:pPr>
                    <w:r>
                      <w:rPr>
                        <w:rFonts w:cs="Arial"/>
                        <w:color w:val="FFFFFF" w:themeColor="background1"/>
                        <w:sz w:val="44"/>
                        <w:lang w:val="en-US"/>
                      </w:rPr>
                      <w:t>Rapport de projet</w:t>
                    </w:r>
                  </w:p>
                  <w:p w:rsidR="000B4F87" w:rsidRDefault="005E1894" w:rsidP="00BD00F3">
                    <w:pPr>
                      <w:spacing w:line="360" w:lineRule="auto"/>
                      <w:jc w:val="center"/>
                      <w:rPr>
                        <w:rFonts w:cs="Arial"/>
                        <w:color w:val="FFFFFF" w:themeColor="background1"/>
                        <w:sz w:val="40"/>
                        <w:lang w:val="en-US"/>
                      </w:rPr>
                    </w:pPr>
                    <w:r>
                      <w:rPr>
                        <w:rFonts w:cs="Arial"/>
                        <w:color w:val="FFFFFF" w:themeColor="background1"/>
                        <w:sz w:val="40"/>
                        <w:lang w:val="en-US"/>
                      </w:rPr>
                      <w:t>SmartPatate</w:t>
                    </w:r>
                  </w:p>
                  <w:p w:rsidR="00BD00F3" w:rsidRPr="000B4F87" w:rsidRDefault="00BD00F3" w:rsidP="00BD00F3">
                    <w:pPr>
                      <w:rPr>
                        <w:rFonts w:cs="Arial"/>
                        <w:color w:val="FFFFFF" w:themeColor="background1"/>
                        <w:sz w:val="40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03564B">
      <w:rPr>
        <w:noProof/>
      </w:rPr>
      <w:drawing>
        <wp:anchor distT="0" distB="0" distL="114300" distR="114300" simplePos="0" relativeHeight="251707392" behindDoc="0" locked="0" layoutInCell="1" allowOverlap="1" wp14:anchorId="4E2121DF" wp14:editId="681D3C74">
          <wp:simplePos x="0" y="0"/>
          <wp:positionH relativeFrom="margin">
            <wp:posOffset>5555422</wp:posOffset>
          </wp:positionH>
          <wp:positionV relativeFrom="paragraph">
            <wp:posOffset>-331829</wp:posOffset>
          </wp:positionV>
          <wp:extent cx="1326459" cy="697809"/>
          <wp:effectExtent l="0" t="0" r="7620" b="7620"/>
          <wp:wrapNone/>
          <wp:docPr id="41" name="Image 4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exia logo black 2011 (trans)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6459" cy="6978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3564B" w:rsidRPr="00170EDC">
      <w:rPr>
        <w:noProof/>
      </w:rPr>
      <w:drawing>
        <wp:anchor distT="0" distB="0" distL="114300" distR="114300" simplePos="0" relativeHeight="251705344" behindDoc="1" locked="0" layoutInCell="1" allowOverlap="1" wp14:anchorId="4B694642" wp14:editId="20B9351C">
          <wp:simplePos x="0" y="0"/>
          <wp:positionH relativeFrom="column">
            <wp:posOffset>-177800</wp:posOffset>
          </wp:positionH>
          <wp:positionV relativeFrom="page">
            <wp:posOffset>305104</wp:posOffset>
          </wp:positionV>
          <wp:extent cx="609600" cy="1040765"/>
          <wp:effectExtent l="0" t="0" r="0" b="64135"/>
          <wp:wrapNone/>
          <wp:docPr id="42" name="Image 42" descr="CleSmiley.a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8" descr="CleSmiley.ai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-18217" b="61747"/>
                  <a:stretch/>
                </pic:blipFill>
                <pic:spPr>
                  <a:xfrm>
                    <a:off x="0" y="0"/>
                    <a:ext cx="609600" cy="1040765"/>
                  </a:xfrm>
                  <a:prstGeom prst="rect">
                    <a:avLst/>
                  </a:prstGeom>
                  <a:scene3d>
                    <a:camera prst="orthographicFront">
                      <a:rot lat="0" lon="0" rev="360000"/>
                    </a:camera>
                    <a:lightRig rig="threePt" dir="t"/>
                  </a:scene3d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03564B" w:rsidRDefault="0003564B" w:rsidP="0003564B">
    <w:pPr>
      <w:pStyle w:val="En-tte"/>
    </w:pPr>
  </w:p>
  <w:p w:rsidR="0003564B" w:rsidRDefault="0003564B" w:rsidP="0003564B">
    <w:pPr>
      <w:pStyle w:val="En-tte"/>
    </w:pPr>
  </w:p>
  <w:p w:rsidR="0003564B" w:rsidRDefault="0003564B" w:rsidP="0003564B">
    <w:pPr>
      <w:pStyle w:val="En-tte"/>
    </w:pPr>
  </w:p>
  <w:p w:rsidR="0003564B" w:rsidRDefault="0003564B" w:rsidP="0003564B">
    <w:pPr>
      <w:pStyle w:val="En-tte"/>
    </w:pPr>
  </w:p>
  <w:p w:rsidR="0003564B" w:rsidRDefault="005E1894" w:rsidP="005E1894">
    <w:pPr>
      <w:pStyle w:val="En-tte"/>
    </w:pPr>
    <w:r>
      <w:rPr>
        <w:b/>
      </w:rPr>
      <w:tab/>
      <w:t xml:space="preserve">                                                                                                                                                  </w:t>
    </w:r>
    <w:r w:rsidR="0003564B">
      <w:rPr>
        <w:b/>
      </w:rPr>
      <w:t>Promo </w:t>
    </w:r>
    <w:r w:rsidR="0003564B" w:rsidRPr="00133960">
      <w:t>:</w:t>
    </w:r>
    <w:r w:rsidR="0003564B">
      <w:rPr>
        <w:b/>
      </w:rPr>
      <w:t xml:space="preserve"> </w:t>
    </w:r>
    <w:sdt>
      <w:sdtPr>
        <w:alias w:val="Année"/>
        <w:tag w:val="Année"/>
        <w:id w:val="-205418730"/>
        <w:comboBox>
          <w:listItem w:displayText="A1" w:value="A1"/>
          <w:listItem w:displayText="A2" w:value="A2"/>
          <w:listItem w:displayText="A3C" w:value="A3C"/>
          <w:listItem w:displayText="A3R" w:value="A3R"/>
          <w:listItem w:displayText="A3L" w:value="A3L"/>
          <w:listItem w:displayText="A4C" w:value="A4C"/>
          <w:listItem w:displayText="A4R" w:value="A4R"/>
          <w:listItem w:displayText="A4L" w:value="A4L"/>
          <w:listItem w:displayText="A5" w:value="A5"/>
        </w:comboBox>
      </w:sdtPr>
      <w:sdtEndPr/>
      <w:sdtContent>
        <w:r w:rsidR="0003564B" w:rsidRPr="00D30D3F">
          <w:t>A1</w:t>
        </w:r>
      </w:sdtContent>
    </w:sdt>
  </w:p>
  <w:p w:rsidR="0003564B" w:rsidRDefault="005E1894" w:rsidP="005E1894">
    <w:pPr>
      <w:pStyle w:val="En-tte"/>
      <w:jc w:val="right"/>
    </w:pPr>
    <w:r>
      <w:rPr>
        <w:b/>
      </w:rPr>
      <w:tab/>
      <w:t xml:space="preserve">                                                                                                                                                 Groupe</w:t>
    </w:r>
    <w:r w:rsidR="0003564B">
      <w:rPr>
        <w:b/>
      </w:rPr>
      <w:t> </w:t>
    </w:r>
    <w:r w:rsidR="0003564B" w:rsidRPr="00D30D3F">
      <w:t xml:space="preserve">: </w:t>
    </w:r>
    <w:r w:rsidRPr="005E1894">
      <w:t>Klein Aurélien</w:t>
    </w:r>
  </w:p>
  <w:p w:rsidR="005E1894" w:rsidRDefault="005E1894" w:rsidP="005E1894">
    <w:pPr>
      <w:pStyle w:val="En-tte"/>
      <w:jc w:val="right"/>
    </w:pPr>
    <w:r>
      <w:tab/>
    </w:r>
    <w:r>
      <w:tab/>
      <w:t>Jean-François Lhomme</w:t>
    </w:r>
  </w:p>
  <w:p w:rsidR="005E1894" w:rsidRDefault="005E1894" w:rsidP="005E1894">
    <w:pPr>
      <w:pStyle w:val="En-tte"/>
      <w:jc w:val="right"/>
      <w:rPr>
        <w:b/>
      </w:rPr>
    </w:pPr>
    <w:r>
      <w:tab/>
    </w:r>
    <w:r>
      <w:tab/>
      <w:t>Geeraert Pierre</w:t>
    </w:r>
  </w:p>
  <w:p w:rsidR="0003564B" w:rsidRDefault="0003564B" w:rsidP="0003564B">
    <w:pPr>
      <w:pStyle w:val="En-tte"/>
      <w:ind w:left="8222"/>
    </w:pPr>
  </w:p>
  <w:p w:rsidR="00803DBB" w:rsidRPr="0003564B" w:rsidRDefault="00803DBB" w:rsidP="0003564B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6F45" w:rsidRDefault="00220033">
    <w:pPr>
      <w:pStyle w:val="En-tte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83491487" o:spid="_x0000_s2052" type="#_x0000_t136" style="position:absolute;margin-left:0;margin-top:0;width:684.9pt;height:34.2pt;rotation:315;z-index:-2516275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Propriété de l'Exia.Cesi. Tous droits réservés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54.5pt;height:51.05pt" o:bullet="t">
        <v:imagedata r:id="rId1" o:title="puce_exia"/>
      </v:shape>
    </w:pict>
  </w:numPicBullet>
  <w:abstractNum w:abstractNumId="0" w15:restartNumberingAfterBreak="0">
    <w:nsid w:val="010539DE"/>
    <w:multiLevelType w:val="hybridMultilevel"/>
    <w:tmpl w:val="360A659E"/>
    <w:lvl w:ilvl="0" w:tplc="8AC08D24">
      <w:start w:val="1"/>
      <w:numFmt w:val="upperLetter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3A2B47"/>
    <w:multiLevelType w:val="hybridMultilevel"/>
    <w:tmpl w:val="EFDEA654"/>
    <w:lvl w:ilvl="0" w:tplc="54FA5E3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A75A27"/>
    <w:multiLevelType w:val="hybridMultilevel"/>
    <w:tmpl w:val="A666480C"/>
    <w:lvl w:ilvl="0" w:tplc="656E9CE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8C70C1"/>
    <w:multiLevelType w:val="hybridMultilevel"/>
    <w:tmpl w:val="453ED420"/>
    <w:lvl w:ilvl="0" w:tplc="5232D24C">
      <w:start w:val="1"/>
      <w:numFmt w:val="upperRoman"/>
      <w:lvlText w:val="%1)"/>
      <w:lvlJc w:val="left"/>
      <w:pPr>
        <w:ind w:left="1080" w:hanging="720"/>
      </w:pPr>
      <w:rPr>
        <w:rFonts w:ascii="Arial" w:hAnsi="Arial" w:hint="default"/>
        <w:b w:val="0"/>
        <w:color w:val="FF0000"/>
        <w:sz w:val="2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71142"/>
    <w:multiLevelType w:val="hybridMultilevel"/>
    <w:tmpl w:val="99140CD4"/>
    <w:lvl w:ilvl="0" w:tplc="4198CDFA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2DB0A79"/>
    <w:multiLevelType w:val="hybridMultilevel"/>
    <w:tmpl w:val="51244538"/>
    <w:lvl w:ilvl="0" w:tplc="D946DDC4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14C1275"/>
    <w:multiLevelType w:val="hybridMultilevel"/>
    <w:tmpl w:val="7BAAB300"/>
    <w:lvl w:ilvl="0" w:tplc="87EE6062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450DA7"/>
    <w:multiLevelType w:val="hybridMultilevel"/>
    <w:tmpl w:val="12F4612C"/>
    <w:lvl w:ilvl="0" w:tplc="5798D1BE">
      <w:start w:val="1"/>
      <w:numFmt w:val="upperLetter"/>
      <w:lvlText w:val="%1)"/>
      <w:lvlJc w:val="left"/>
      <w:pPr>
        <w:ind w:left="144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3E16A1"/>
    <w:multiLevelType w:val="hybridMultilevel"/>
    <w:tmpl w:val="C09CD5F4"/>
    <w:lvl w:ilvl="0" w:tplc="040C0003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9" w15:restartNumberingAfterBreak="0">
    <w:nsid w:val="2B092961"/>
    <w:multiLevelType w:val="hybridMultilevel"/>
    <w:tmpl w:val="9D346FCC"/>
    <w:lvl w:ilvl="0" w:tplc="D854D22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143CFC"/>
    <w:multiLevelType w:val="hybridMultilevel"/>
    <w:tmpl w:val="F334D474"/>
    <w:lvl w:ilvl="0" w:tplc="26D2A892">
      <w:start w:val="1"/>
      <w:numFmt w:val="upperRoman"/>
      <w:lvlText w:val="%1)"/>
      <w:lvlJc w:val="left"/>
      <w:pPr>
        <w:ind w:left="1080" w:hanging="72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20E87"/>
    <w:multiLevelType w:val="multilevel"/>
    <w:tmpl w:val="F184E80C"/>
    <w:lvl w:ilvl="0">
      <w:numFmt w:val="bullet"/>
      <w:lvlText w:val="•"/>
      <w:lvlJc w:val="left"/>
      <w:pPr>
        <w:ind w:left="720" w:hanging="360"/>
      </w:pPr>
      <w:rPr>
        <w:rFonts w:ascii="OpenSymbol" w:eastAsia="OpenSymbol" w:hAnsi="OpenSymbol" w:cs="OpenSymbol"/>
      </w:rPr>
    </w:lvl>
    <w:lvl w:ilvl="1">
      <w:numFmt w:val="bullet"/>
      <w:lvlText w:val="◦"/>
      <w:lvlJc w:val="left"/>
      <w:pPr>
        <w:ind w:left="1080" w:hanging="360"/>
      </w:pPr>
      <w:rPr>
        <w:rFonts w:ascii="OpenSymbol" w:eastAsia="OpenSymbol" w:hAnsi="OpenSymbol" w:cs="OpenSymbol"/>
      </w:rPr>
    </w:lvl>
    <w:lvl w:ilvl="2">
      <w:numFmt w:val="bullet"/>
      <w:lvlText w:val="▪"/>
      <w:lvlJc w:val="left"/>
      <w:pPr>
        <w:ind w:left="1440" w:hanging="360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1800" w:hanging="360"/>
      </w:pPr>
      <w:rPr>
        <w:rFonts w:ascii="OpenSymbol" w:eastAsia="OpenSymbol" w:hAnsi="OpenSymbol" w:cs="OpenSymbol"/>
      </w:rPr>
    </w:lvl>
    <w:lvl w:ilvl="4">
      <w:numFmt w:val="bullet"/>
      <w:lvlText w:val="◦"/>
      <w:lvlJc w:val="left"/>
      <w:pPr>
        <w:ind w:left="2160" w:hanging="360"/>
      </w:pPr>
      <w:rPr>
        <w:rFonts w:ascii="OpenSymbol" w:eastAsia="OpenSymbol" w:hAnsi="OpenSymbol" w:cs="OpenSymbol"/>
      </w:rPr>
    </w:lvl>
    <w:lvl w:ilvl="5">
      <w:numFmt w:val="bullet"/>
      <w:lvlText w:val="▪"/>
      <w:lvlJc w:val="left"/>
      <w:pPr>
        <w:ind w:left="2520" w:hanging="360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2880" w:hanging="360"/>
      </w:pPr>
      <w:rPr>
        <w:rFonts w:ascii="OpenSymbol" w:eastAsia="OpenSymbol" w:hAnsi="OpenSymbol" w:cs="OpenSymbol"/>
      </w:rPr>
    </w:lvl>
    <w:lvl w:ilvl="7">
      <w:numFmt w:val="bullet"/>
      <w:lvlText w:val="◦"/>
      <w:lvlJc w:val="left"/>
      <w:pPr>
        <w:ind w:left="3240" w:hanging="360"/>
      </w:pPr>
      <w:rPr>
        <w:rFonts w:ascii="OpenSymbol" w:eastAsia="OpenSymbol" w:hAnsi="OpenSymbol" w:cs="OpenSymbol"/>
      </w:rPr>
    </w:lvl>
    <w:lvl w:ilvl="8">
      <w:numFmt w:val="bullet"/>
      <w:lvlText w:val="▪"/>
      <w:lvlJc w:val="left"/>
      <w:pPr>
        <w:ind w:left="3600" w:hanging="360"/>
      </w:pPr>
      <w:rPr>
        <w:rFonts w:ascii="OpenSymbol" w:eastAsia="OpenSymbol" w:hAnsi="OpenSymbol" w:cs="OpenSymbol"/>
      </w:rPr>
    </w:lvl>
  </w:abstractNum>
  <w:abstractNum w:abstractNumId="12" w15:restartNumberingAfterBreak="0">
    <w:nsid w:val="3C3870CF"/>
    <w:multiLevelType w:val="hybridMultilevel"/>
    <w:tmpl w:val="F0849AAE"/>
    <w:lvl w:ilvl="0" w:tplc="F542649A">
      <w:start w:val="1"/>
      <w:numFmt w:val="upperLetter"/>
      <w:lvlText w:val="%1)"/>
      <w:lvlJc w:val="left"/>
      <w:pPr>
        <w:ind w:left="1440" w:hanging="360"/>
      </w:pPr>
      <w:rPr>
        <w:rFonts w:hint="default"/>
        <w:b w:val="0"/>
        <w:color w:val="auto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E9A64FF"/>
    <w:multiLevelType w:val="hybridMultilevel"/>
    <w:tmpl w:val="68CE13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F5542E"/>
    <w:multiLevelType w:val="hybridMultilevel"/>
    <w:tmpl w:val="6B46E3E0"/>
    <w:lvl w:ilvl="0" w:tplc="03122FE2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231041A"/>
    <w:multiLevelType w:val="hybridMultilevel"/>
    <w:tmpl w:val="B7EEC422"/>
    <w:lvl w:ilvl="0" w:tplc="A644E7A2">
      <w:numFmt w:val="bullet"/>
      <w:lvlText w:val="-"/>
      <w:lvlJc w:val="left"/>
      <w:pPr>
        <w:ind w:left="108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507F61C6"/>
    <w:multiLevelType w:val="hybridMultilevel"/>
    <w:tmpl w:val="7CC6324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1F3C84"/>
    <w:multiLevelType w:val="hybridMultilevel"/>
    <w:tmpl w:val="8BBA0502"/>
    <w:lvl w:ilvl="0" w:tplc="6010B48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7367E8"/>
    <w:multiLevelType w:val="hybridMultilevel"/>
    <w:tmpl w:val="D5DA988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CD739D"/>
    <w:multiLevelType w:val="hybridMultilevel"/>
    <w:tmpl w:val="4AB202A6"/>
    <w:lvl w:ilvl="0" w:tplc="F8404BFA">
      <w:start w:val="1"/>
      <w:numFmt w:val="upperRoman"/>
      <w:lvlText w:val="%1)"/>
      <w:lvlJc w:val="left"/>
      <w:pPr>
        <w:ind w:left="1428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5F063F81"/>
    <w:multiLevelType w:val="hybridMultilevel"/>
    <w:tmpl w:val="AC96641E"/>
    <w:lvl w:ilvl="0" w:tplc="7172958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1110F5"/>
    <w:multiLevelType w:val="hybridMultilevel"/>
    <w:tmpl w:val="53AC6E3C"/>
    <w:lvl w:ilvl="0" w:tplc="4B56ACC2">
      <w:start w:val="1"/>
      <w:numFmt w:val="upperLetter"/>
      <w:lvlText w:val="%1)"/>
      <w:lvlJc w:val="left"/>
      <w:pPr>
        <w:ind w:left="144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66C676C6"/>
    <w:multiLevelType w:val="hybridMultilevel"/>
    <w:tmpl w:val="B636BA56"/>
    <w:lvl w:ilvl="0" w:tplc="EBE8B6F0">
      <w:start w:val="1"/>
      <w:numFmt w:val="upperRoman"/>
      <w:lvlText w:val="%1)"/>
      <w:lvlJc w:val="left"/>
      <w:pPr>
        <w:ind w:left="1080" w:hanging="720"/>
      </w:pPr>
      <w:rPr>
        <w:rFonts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02A4712"/>
    <w:multiLevelType w:val="hybridMultilevel"/>
    <w:tmpl w:val="A65475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550C93"/>
    <w:multiLevelType w:val="hybridMultilevel"/>
    <w:tmpl w:val="CEB6C5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3"/>
  </w:num>
  <w:num w:numId="3">
    <w:abstractNumId w:val="24"/>
  </w:num>
  <w:num w:numId="4">
    <w:abstractNumId w:val="8"/>
  </w:num>
  <w:num w:numId="5">
    <w:abstractNumId w:val="23"/>
  </w:num>
  <w:num w:numId="6">
    <w:abstractNumId w:val="16"/>
  </w:num>
  <w:num w:numId="7">
    <w:abstractNumId w:val="15"/>
  </w:num>
  <w:num w:numId="8">
    <w:abstractNumId w:val="20"/>
  </w:num>
  <w:num w:numId="9">
    <w:abstractNumId w:val="5"/>
  </w:num>
  <w:num w:numId="10">
    <w:abstractNumId w:val="4"/>
  </w:num>
  <w:num w:numId="11">
    <w:abstractNumId w:val="11"/>
  </w:num>
  <w:num w:numId="12">
    <w:abstractNumId w:val="19"/>
  </w:num>
  <w:num w:numId="13">
    <w:abstractNumId w:val="14"/>
  </w:num>
  <w:num w:numId="14">
    <w:abstractNumId w:val="3"/>
  </w:num>
  <w:num w:numId="15">
    <w:abstractNumId w:val="0"/>
  </w:num>
  <w:num w:numId="16">
    <w:abstractNumId w:val="21"/>
  </w:num>
  <w:num w:numId="17">
    <w:abstractNumId w:val="7"/>
  </w:num>
  <w:num w:numId="18">
    <w:abstractNumId w:val="9"/>
  </w:num>
  <w:num w:numId="19">
    <w:abstractNumId w:val="22"/>
  </w:num>
  <w:num w:numId="20">
    <w:abstractNumId w:val="10"/>
  </w:num>
  <w:num w:numId="21">
    <w:abstractNumId w:val="12"/>
  </w:num>
  <w:num w:numId="22">
    <w:abstractNumId w:val="18"/>
  </w:num>
  <w:num w:numId="23">
    <w:abstractNumId w:val="1"/>
  </w:num>
  <w:num w:numId="24">
    <w:abstractNumId w:val="2"/>
  </w:num>
  <w:num w:numId="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500"/>
    <w:rsid w:val="00007A49"/>
    <w:rsid w:val="00011350"/>
    <w:rsid w:val="00030123"/>
    <w:rsid w:val="00030499"/>
    <w:rsid w:val="0003564B"/>
    <w:rsid w:val="00052BE8"/>
    <w:rsid w:val="00074625"/>
    <w:rsid w:val="000750D0"/>
    <w:rsid w:val="00075624"/>
    <w:rsid w:val="00085F61"/>
    <w:rsid w:val="00093164"/>
    <w:rsid w:val="000A1BF0"/>
    <w:rsid w:val="000A619D"/>
    <w:rsid w:val="000B216B"/>
    <w:rsid w:val="000B4F87"/>
    <w:rsid w:val="000C01A7"/>
    <w:rsid w:val="000C2862"/>
    <w:rsid w:val="000C719B"/>
    <w:rsid w:val="000E1B9F"/>
    <w:rsid w:val="000F70F9"/>
    <w:rsid w:val="00104F51"/>
    <w:rsid w:val="00110B3C"/>
    <w:rsid w:val="00114EE6"/>
    <w:rsid w:val="001244D3"/>
    <w:rsid w:val="00125BD0"/>
    <w:rsid w:val="00133960"/>
    <w:rsid w:val="00145436"/>
    <w:rsid w:val="00150222"/>
    <w:rsid w:val="001702F1"/>
    <w:rsid w:val="00170EDC"/>
    <w:rsid w:val="00174C8E"/>
    <w:rsid w:val="00192913"/>
    <w:rsid w:val="001A4D14"/>
    <w:rsid w:val="001A7924"/>
    <w:rsid w:val="001B0375"/>
    <w:rsid w:val="001C038D"/>
    <w:rsid w:val="001C13BB"/>
    <w:rsid w:val="001C7C61"/>
    <w:rsid w:val="001E1822"/>
    <w:rsid w:val="001E28AA"/>
    <w:rsid w:val="001E38E6"/>
    <w:rsid w:val="001F28F5"/>
    <w:rsid w:val="0020415B"/>
    <w:rsid w:val="00212E6D"/>
    <w:rsid w:val="0021323A"/>
    <w:rsid w:val="00220033"/>
    <w:rsid w:val="002518AA"/>
    <w:rsid w:val="00275543"/>
    <w:rsid w:val="002813C1"/>
    <w:rsid w:val="00286CB2"/>
    <w:rsid w:val="002A2664"/>
    <w:rsid w:val="002A3B68"/>
    <w:rsid w:val="002B3FFE"/>
    <w:rsid w:val="002B61E5"/>
    <w:rsid w:val="002B7B69"/>
    <w:rsid w:val="002D2A42"/>
    <w:rsid w:val="002D31BC"/>
    <w:rsid w:val="002D78B4"/>
    <w:rsid w:val="002E6B90"/>
    <w:rsid w:val="002F0223"/>
    <w:rsid w:val="002F3B8B"/>
    <w:rsid w:val="002F65AF"/>
    <w:rsid w:val="00320A91"/>
    <w:rsid w:val="0032644D"/>
    <w:rsid w:val="0032705D"/>
    <w:rsid w:val="00331E74"/>
    <w:rsid w:val="003350A6"/>
    <w:rsid w:val="003350D7"/>
    <w:rsid w:val="00363756"/>
    <w:rsid w:val="00364C44"/>
    <w:rsid w:val="0037593C"/>
    <w:rsid w:val="00387500"/>
    <w:rsid w:val="00390EC7"/>
    <w:rsid w:val="003A7C8E"/>
    <w:rsid w:val="003B03E5"/>
    <w:rsid w:val="003B3C8D"/>
    <w:rsid w:val="003C3940"/>
    <w:rsid w:val="003D5BE0"/>
    <w:rsid w:val="003F56BE"/>
    <w:rsid w:val="00434E3F"/>
    <w:rsid w:val="00443DEE"/>
    <w:rsid w:val="00450AB2"/>
    <w:rsid w:val="004570B4"/>
    <w:rsid w:val="004675C2"/>
    <w:rsid w:val="004A28F9"/>
    <w:rsid w:val="004C2F38"/>
    <w:rsid w:val="004C4336"/>
    <w:rsid w:val="004C4BA1"/>
    <w:rsid w:val="004D3CBE"/>
    <w:rsid w:val="004D7B3B"/>
    <w:rsid w:val="004E6660"/>
    <w:rsid w:val="00507E40"/>
    <w:rsid w:val="005105EB"/>
    <w:rsid w:val="00520D42"/>
    <w:rsid w:val="00526F8B"/>
    <w:rsid w:val="00530757"/>
    <w:rsid w:val="0053204A"/>
    <w:rsid w:val="005368FE"/>
    <w:rsid w:val="00545377"/>
    <w:rsid w:val="00566395"/>
    <w:rsid w:val="00576B08"/>
    <w:rsid w:val="005835B9"/>
    <w:rsid w:val="00583FF8"/>
    <w:rsid w:val="00584351"/>
    <w:rsid w:val="0058438A"/>
    <w:rsid w:val="00590AB3"/>
    <w:rsid w:val="00595D03"/>
    <w:rsid w:val="005B4BA0"/>
    <w:rsid w:val="005C05F6"/>
    <w:rsid w:val="005D0B9A"/>
    <w:rsid w:val="005E1894"/>
    <w:rsid w:val="005E41B5"/>
    <w:rsid w:val="005F031E"/>
    <w:rsid w:val="005F4781"/>
    <w:rsid w:val="00603AF2"/>
    <w:rsid w:val="00610D3D"/>
    <w:rsid w:val="006157A1"/>
    <w:rsid w:val="00616997"/>
    <w:rsid w:val="00622D0F"/>
    <w:rsid w:val="0063308D"/>
    <w:rsid w:val="00637102"/>
    <w:rsid w:val="0065434D"/>
    <w:rsid w:val="0066763B"/>
    <w:rsid w:val="0067019C"/>
    <w:rsid w:val="006924D5"/>
    <w:rsid w:val="00694D54"/>
    <w:rsid w:val="006B103F"/>
    <w:rsid w:val="006B77A2"/>
    <w:rsid w:val="006E7F78"/>
    <w:rsid w:val="00704E9F"/>
    <w:rsid w:val="00705946"/>
    <w:rsid w:val="007067D5"/>
    <w:rsid w:val="00721618"/>
    <w:rsid w:val="00762AC8"/>
    <w:rsid w:val="00763E38"/>
    <w:rsid w:val="007649BE"/>
    <w:rsid w:val="00780238"/>
    <w:rsid w:val="00780FF2"/>
    <w:rsid w:val="00787BE7"/>
    <w:rsid w:val="00787E56"/>
    <w:rsid w:val="007B6F45"/>
    <w:rsid w:val="007C16F8"/>
    <w:rsid w:val="007E0E99"/>
    <w:rsid w:val="00803DBB"/>
    <w:rsid w:val="00822B64"/>
    <w:rsid w:val="008235C0"/>
    <w:rsid w:val="00835490"/>
    <w:rsid w:val="00837028"/>
    <w:rsid w:val="0084503A"/>
    <w:rsid w:val="00846F1D"/>
    <w:rsid w:val="00854D80"/>
    <w:rsid w:val="008567A7"/>
    <w:rsid w:val="00870B25"/>
    <w:rsid w:val="00873C85"/>
    <w:rsid w:val="008806FA"/>
    <w:rsid w:val="008964E5"/>
    <w:rsid w:val="008973A3"/>
    <w:rsid w:val="008A24A1"/>
    <w:rsid w:val="008B212E"/>
    <w:rsid w:val="008B393C"/>
    <w:rsid w:val="008D14DD"/>
    <w:rsid w:val="00922A5D"/>
    <w:rsid w:val="00937DA2"/>
    <w:rsid w:val="009478EE"/>
    <w:rsid w:val="0095324F"/>
    <w:rsid w:val="009567FE"/>
    <w:rsid w:val="00977821"/>
    <w:rsid w:val="009841C2"/>
    <w:rsid w:val="009B04E5"/>
    <w:rsid w:val="009C092A"/>
    <w:rsid w:val="009C1105"/>
    <w:rsid w:val="009D0933"/>
    <w:rsid w:val="009D3353"/>
    <w:rsid w:val="009D443D"/>
    <w:rsid w:val="009D4E65"/>
    <w:rsid w:val="009E6A4A"/>
    <w:rsid w:val="009F5F05"/>
    <w:rsid w:val="00A04632"/>
    <w:rsid w:val="00A301E6"/>
    <w:rsid w:val="00A44821"/>
    <w:rsid w:val="00A56CD0"/>
    <w:rsid w:val="00A6007D"/>
    <w:rsid w:val="00A63A3F"/>
    <w:rsid w:val="00A80159"/>
    <w:rsid w:val="00AA580E"/>
    <w:rsid w:val="00AD06A7"/>
    <w:rsid w:val="00B133DD"/>
    <w:rsid w:val="00B1692C"/>
    <w:rsid w:val="00B3708D"/>
    <w:rsid w:val="00B37271"/>
    <w:rsid w:val="00BA1E9D"/>
    <w:rsid w:val="00BA4A6B"/>
    <w:rsid w:val="00BC41C4"/>
    <w:rsid w:val="00BC7339"/>
    <w:rsid w:val="00BD00F3"/>
    <w:rsid w:val="00BF12A5"/>
    <w:rsid w:val="00BF31C1"/>
    <w:rsid w:val="00C078B1"/>
    <w:rsid w:val="00C1738C"/>
    <w:rsid w:val="00C17C44"/>
    <w:rsid w:val="00C22648"/>
    <w:rsid w:val="00C2330E"/>
    <w:rsid w:val="00C35778"/>
    <w:rsid w:val="00C413AB"/>
    <w:rsid w:val="00C4283E"/>
    <w:rsid w:val="00C676C0"/>
    <w:rsid w:val="00C76246"/>
    <w:rsid w:val="00C83F95"/>
    <w:rsid w:val="00C93199"/>
    <w:rsid w:val="00C94A4E"/>
    <w:rsid w:val="00C96E5A"/>
    <w:rsid w:val="00CA191C"/>
    <w:rsid w:val="00CB307D"/>
    <w:rsid w:val="00CC7998"/>
    <w:rsid w:val="00CD1251"/>
    <w:rsid w:val="00CD1348"/>
    <w:rsid w:val="00CF7A96"/>
    <w:rsid w:val="00D03F32"/>
    <w:rsid w:val="00D124D1"/>
    <w:rsid w:val="00D21D1F"/>
    <w:rsid w:val="00D3130B"/>
    <w:rsid w:val="00D40649"/>
    <w:rsid w:val="00D629A3"/>
    <w:rsid w:val="00D62F35"/>
    <w:rsid w:val="00D651B3"/>
    <w:rsid w:val="00D6593D"/>
    <w:rsid w:val="00D76954"/>
    <w:rsid w:val="00D773A4"/>
    <w:rsid w:val="00D80566"/>
    <w:rsid w:val="00D97F1D"/>
    <w:rsid w:val="00DA061F"/>
    <w:rsid w:val="00DA29BF"/>
    <w:rsid w:val="00DA4D1E"/>
    <w:rsid w:val="00DB6F09"/>
    <w:rsid w:val="00DC2324"/>
    <w:rsid w:val="00DF552F"/>
    <w:rsid w:val="00E20F61"/>
    <w:rsid w:val="00E40D05"/>
    <w:rsid w:val="00E417B5"/>
    <w:rsid w:val="00E566D1"/>
    <w:rsid w:val="00E74215"/>
    <w:rsid w:val="00E87E98"/>
    <w:rsid w:val="00E94AAF"/>
    <w:rsid w:val="00EA6286"/>
    <w:rsid w:val="00EA7536"/>
    <w:rsid w:val="00EF0BFA"/>
    <w:rsid w:val="00EF560C"/>
    <w:rsid w:val="00F02F00"/>
    <w:rsid w:val="00F221E0"/>
    <w:rsid w:val="00F23F55"/>
    <w:rsid w:val="00F31810"/>
    <w:rsid w:val="00F42110"/>
    <w:rsid w:val="00F61DE3"/>
    <w:rsid w:val="00F940EE"/>
    <w:rsid w:val="00F948E5"/>
    <w:rsid w:val="00F97716"/>
    <w:rsid w:val="00FA4917"/>
    <w:rsid w:val="00FB4A3E"/>
    <w:rsid w:val="00FB66CC"/>
    <w:rsid w:val="00FE1CF7"/>
    <w:rsid w:val="00FF3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4"/>
    <o:shapelayout v:ext="edit">
      <o:idmap v:ext="edit" data="1"/>
    </o:shapelayout>
  </w:shapeDefaults>
  <w:decimalSymbol w:val=","/>
  <w:listSeparator w:val=";"/>
  <w14:docId w14:val="06FC07D3"/>
  <w15:docId w15:val="{7255EF01-23D2-4941-ACAE-A35DBDB67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</w:latentStyles>
  <w:style w:type="paragraph" w:default="1" w:styleId="Normal">
    <w:name w:val="Normal"/>
    <w:qFormat/>
    <w:rsid w:val="009C1105"/>
    <w:rPr>
      <w:rFonts w:ascii="Arial" w:hAnsi="Arial"/>
      <w:szCs w:val="24"/>
    </w:rPr>
  </w:style>
  <w:style w:type="paragraph" w:styleId="Titre1">
    <w:name w:val="heading 1"/>
    <w:basedOn w:val="Normal"/>
    <w:next w:val="Normal"/>
    <w:qFormat/>
    <w:rsid w:val="001C13BB"/>
    <w:pPr>
      <w:keepNext/>
      <w:outlineLvl w:val="0"/>
    </w:pPr>
    <w:rPr>
      <w:b/>
      <w:szCs w:val="20"/>
      <w:lang w:val="fr-CA"/>
    </w:rPr>
  </w:style>
  <w:style w:type="paragraph" w:styleId="Titre3">
    <w:name w:val="heading 3"/>
    <w:basedOn w:val="Normal"/>
    <w:next w:val="Normal"/>
    <w:link w:val="Titre3Car"/>
    <w:semiHidden/>
    <w:unhideWhenUsed/>
    <w:qFormat/>
    <w:rsid w:val="00D03F3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rsid w:val="00C4283E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rsid w:val="00C4283E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C428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semiHidden/>
    <w:rsid w:val="009C1105"/>
    <w:rPr>
      <w:sz w:val="16"/>
      <w:szCs w:val="16"/>
    </w:rPr>
  </w:style>
  <w:style w:type="paragraph" w:styleId="Commentaire">
    <w:name w:val="annotation text"/>
    <w:basedOn w:val="Normal"/>
    <w:semiHidden/>
    <w:rsid w:val="009C1105"/>
    <w:rPr>
      <w:szCs w:val="20"/>
    </w:rPr>
  </w:style>
  <w:style w:type="paragraph" w:styleId="Objetducommentaire">
    <w:name w:val="annotation subject"/>
    <w:basedOn w:val="Commentaire"/>
    <w:next w:val="Commentaire"/>
    <w:semiHidden/>
    <w:rsid w:val="009C1105"/>
    <w:rPr>
      <w:b/>
      <w:bCs/>
    </w:rPr>
  </w:style>
  <w:style w:type="paragraph" w:styleId="Textedebulles">
    <w:name w:val="Balloon Text"/>
    <w:basedOn w:val="Normal"/>
    <w:semiHidden/>
    <w:rsid w:val="009C110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03564B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PieddepageCar">
    <w:name w:val="Pied de page Car"/>
    <w:basedOn w:val="Policepardfaut"/>
    <w:link w:val="Pieddepage"/>
    <w:uiPriority w:val="99"/>
    <w:rsid w:val="0003564B"/>
    <w:rPr>
      <w:rFonts w:ascii="Arial" w:hAnsi="Arial"/>
      <w:szCs w:val="24"/>
    </w:rPr>
  </w:style>
  <w:style w:type="paragraph" w:customStyle="1" w:styleId="Standard">
    <w:name w:val="Standard"/>
    <w:rsid w:val="00A04632"/>
    <w:pPr>
      <w:widowControl w:val="0"/>
      <w:suppressAutoHyphens/>
      <w:autoSpaceDN w:val="0"/>
      <w:textAlignment w:val="baseline"/>
    </w:pPr>
    <w:rPr>
      <w:rFonts w:ascii="Calibri" w:eastAsia="SimSun" w:hAnsi="Calibri" w:cs="Mangal"/>
      <w:kern w:val="3"/>
      <w:sz w:val="24"/>
      <w:szCs w:val="24"/>
      <w:lang w:eastAsia="zh-CN" w:bidi="hi-IN"/>
    </w:rPr>
  </w:style>
  <w:style w:type="character" w:styleId="Lienhypertexte">
    <w:name w:val="Hyperlink"/>
    <w:basedOn w:val="Policepardfaut"/>
    <w:unhideWhenUsed/>
    <w:rsid w:val="00D6593D"/>
    <w:rPr>
      <w:color w:val="0000FF" w:themeColor="hyperlink"/>
      <w:u w:val="single"/>
    </w:rPr>
  </w:style>
  <w:style w:type="character" w:customStyle="1" w:styleId="Titre3Car">
    <w:name w:val="Titre 3 Car"/>
    <w:basedOn w:val="Policepardfaut"/>
    <w:link w:val="Titre3"/>
    <w:semiHidden/>
    <w:rsid w:val="00D03F3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38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17028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jpeg"/><Relationship Id="rId4" Type="http://schemas.openxmlformats.org/officeDocument/2006/relationships/settings" Target="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emf"/><Relationship Id="rId1" Type="http://schemas.openxmlformats.org/officeDocument/2006/relationships/image" Target="media/image1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rganhln\Desktop\Exia\Prosit\MODELE\%255bEXIA%255d%20Mod&#232;le%20prosit%20CER%20(2)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D601B0-7261-4198-841D-8C0FDB95E5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%5bEXIA%5d Modèle prosit CER (2).DOTX</Template>
  <TotalTime>753</TotalTime>
  <Pages>7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CESI</Company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MORGAN HALLAINE</dc:creator>
  <dc:description>commentaire</dc:description>
  <cp:lastModifiedBy>KLEIN AURÉLIEN</cp:lastModifiedBy>
  <cp:revision>39</cp:revision>
  <cp:lastPrinted>2006-02-13T08:33:00Z</cp:lastPrinted>
  <dcterms:created xsi:type="dcterms:W3CDTF">2016-10-19T14:08:00Z</dcterms:created>
  <dcterms:modified xsi:type="dcterms:W3CDTF">2016-11-16T07:52:00Z</dcterms:modified>
</cp:coreProperties>
</file>